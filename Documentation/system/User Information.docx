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66501134" w:displacedByCustomXml="next"/>
    <w:bookmarkStart w:id="1" w:name="_Toc366501137" w:displacedByCustomXml="next"/>
    <w:sdt>
      <w:sdtPr>
        <w:rPr>
          <w:rFonts w:ascii="Palatino Linotype" w:hAnsi="Palatino Linotype"/>
        </w:rPr>
        <w:id w:val="-314875949"/>
        <w:docPartObj>
          <w:docPartGallery w:val="Cover Pages"/>
          <w:docPartUnique/>
        </w:docPartObj>
      </w:sdtPr>
      <w:sdtEndPr/>
      <w:sdtContent>
        <w:p w14:paraId="37492FE0" w14:textId="280490C2" w:rsidR="008B2210" w:rsidRPr="008B2210" w:rsidRDefault="008B2210" w:rsidP="008B2210">
          <w:pPr>
            <w:spacing w:before="120" w:after="120"/>
            <w:rPr>
              <w:rFonts w:ascii="Palatino Linotype" w:hAnsi="Palatino Linotype"/>
            </w:rPr>
          </w:pPr>
          <w:r w:rsidRPr="008B2210">
            <w:rPr>
              <w:rFonts w:ascii="Palatino Linotype" w:hAnsi="Palatino Linotype"/>
              <w:noProof/>
            </w:rPr>
            <mc:AlternateContent>
              <mc:Choice Requires="wpg">
                <w:drawing>
                  <wp:anchor distT="0" distB="0" distL="114300" distR="114300" simplePos="0" relativeHeight="251655680" behindDoc="0" locked="0" layoutInCell="1" allowOverlap="1" wp14:anchorId="5CBB3B28" wp14:editId="15D94CC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7620"/>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3494BA"/>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12AC3845" id="Group 149" o:spid="_x0000_s1026" style="position:absolute;margin-left:0;margin-top:0;width:8in;height:95.7pt;z-index:251655680;mso-width-percent:941;mso-top-percent:23;mso-position-horizontal:center;mso-position-horizontal-relative:page;mso-position-vertical-relative:page;mso-width-percent:94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" path="m,l7312660,r,1129665l3619500,733425,,1091565,,xe" fillcolor="#3494ba"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0DBE687D" w14:textId="7208252C" w:rsidR="008B2210" w:rsidRPr="008B2210" w:rsidRDefault="00B501AB" w:rsidP="008B2210">
          <w:pPr>
            <w:spacing w:before="120" w:after="160" w:line="259" w:lineRule="auto"/>
            <w:rPr>
              <w:rFonts w:ascii="Calibri Light" w:eastAsia="SimSun" w:hAnsi="Calibri Light"/>
              <w:b/>
              <w:bCs/>
              <w:smallCaps/>
              <w:sz w:val="36"/>
              <w:szCs w:val="36"/>
            </w:rPr>
          </w:pPr>
          <w:r>
            <w:rPr>
              <w:noProof/>
            </w:rPr>
            <mc:AlternateContent>
              <mc:Choice Requires="wps">
                <w:drawing>
                  <wp:anchor distT="0" distB="0" distL="114300" distR="114300" simplePos="0" relativeHeight="251658752" behindDoc="0" locked="0" layoutInCell="1" allowOverlap="1" wp14:anchorId="3D870AE9" wp14:editId="08212AB7">
                    <wp:simplePos x="0" y="0"/>
                    <wp:positionH relativeFrom="margin">
                      <wp:posOffset>-647700</wp:posOffset>
                    </wp:positionH>
                    <wp:positionV relativeFrom="page">
                      <wp:posOffset>5343525</wp:posOffset>
                    </wp:positionV>
                    <wp:extent cx="7431405" cy="178435"/>
                    <wp:effectExtent l="0" t="0" r="0" b="0"/>
                    <wp:wrapSquare wrapText="bothSides"/>
                    <wp:docPr id="2" name="Text Box 153"/>
                    <wp:cNvGraphicFramePr/>
                    <a:graphic xmlns:a="http://schemas.openxmlformats.org/drawingml/2006/main">
                      <a:graphicData uri="http://schemas.microsoft.com/office/word/2010/wordprocessingShape">
                        <wps:wsp>
                          <wps:cNvSpPr/>
                          <wps:spPr>
                            <a:xfrm>
                              <a:off x="0" y="0"/>
                              <a:ext cx="7431405" cy="178435"/>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060F05D8" w14:textId="2F70D56B" w:rsidR="00B501AB" w:rsidRPr="0000302B" w:rsidRDefault="00B501AB" w:rsidP="00B501AB">
                                <w:pPr>
                                  <w:ind w:hanging="1440"/>
                                  <w:jc w:val="center"/>
                                  <w:rPr>
                                    <w:b/>
                                    <w:sz w:val="44"/>
                                  </w:rPr>
                                </w:pPr>
                                <w:r w:rsidRPr="00850E81">
                                  <w:rPr>
                                    <w:b/>
                                    <w:sz w:val="44"/>
                                  </w:rPr>
                                  <w:t xml:space="preserve">CDRL: </w:t>
                                </w:r>
                                <w:r>
                                  <w:rPr>
                                    <w:b/>
                                    <w:sz w:val="44"/>
                                  </w:rPr>
                                  <w:t>A00</w:t>
                                </w:r>
                                <w:r w:rsidR="00693092">
                                  <w:rPr>
                                    <w:b/>
                                    <w:sz w:val="44"/>
                                  </w:rPr>
                                  <w:t>9</w:t>
                                </w:r>
                                <w:r>
                                  <w:rPr>
                                    <w:b/>
                                    <w:sz w:val="44"/>
                                  </w:rPr>
                                  <w:t xml:space="preserve"> </w:t>
                                </w:r>
                                <w:r w:rsidRPr="0000302B">
                                  <w:rPr>
                                    <w:b/>
                                    <w:sz w:val="44"/>
                                  </w:rPr>
                                  <w:t>Scientific and Technical Reports</w:t>
                                </w:r>
                              </w:p>
                              <w:p w14:paraId="095FE9EB" w14:textId="77777777" w:rsidR="00B501AB" w:rsidRPr="0000302B" w:rsidRDefault="00B501AB" w:rsidP="00B501AB">
                                <w:pPr>
                                  <w:ind w:hanging="1440"/>
                                  <w:jc w:val="center"/>
                                  <w:rPr>
                                    <w:sz w:val="44"/>
                                  </w:rPr>
                                </w:pPr>
                                <w:r w:rsidRPr="0000302B">
                                  <w:rPr>
                                    <w:sz w:val="44"/>
                                  </w:rPr>
                                  <w:t>Internal Testing and Evaluation/Interim Results</w:t>
                                </w:r>
                              </w:p>
                              <w:p w14:paraId="3F9D838F" w14:textId="77777777" w:rsidR="00B501AB" w:rsidRDefault="00B501AB" w:rsidP="00B501AB">
                                <w:pPr>
                                  <w:ind w:hanging="1440"/>
                                  <w:jc w:val="center"/>
                                  <w:rPr>
                                    <w:sz w:val="32"/>
                                  </w:rPr>
                                </w:pPr>
                              </w:p>
                              <w:p w14:paraId="18CCDEB7" w14:textId="77777777" w:rsidR="00B501AB" w:rsidRPr="00850E81" w:rsidRDefault="00B501AB" w:rsidP="00B501AB">
                                <w:pPr>
                                  <w:ind w:hanging="1440"/>
                                  <w:jc w:val="center"/>
                                  <w:rPr>
                                    <w:sz w:val="32"/>
                                  </w:rPr>
                                </w:pPr>
                                <w:r>
                                  <w:rPr>
                                    <w:sz w:val="32"/>
                                  </w:rPr>
                                  <w:t>Contact No: N6600117C2001</w:t>
                                </w:r>
                              </w:p>
                              <w:p w14:paraId="0688DD30" w14:textId="77777777" w:rsidR="00B501AB" w:rsidRPr="00850E81" w:rsidRDefault="00B501AB" w:rsidP="00B501AB">
                                <w:pPr>
                                  <w:ind w:hanging="1440"/>
                                  <w:jc w:val="center"/>
                                  <w:rPr>
                                    <w:sz w:val="32"/>
                                  </w:rPr>
                                </w:pPr>
                              </w:p>
                              <w:p w14:paraId="4B9A3196" w14:textId="77777777" w:rsidR="00B501AB" w:rsidRPr="00850E81" w:rsidRDefault="00B501AB" w:rsidP="00B501AB">
                                <w:pPr>
                                  <w:ind w:hanging="1440"/>
                                  <w:jc w:val="center"/>
                                </w:pPr>
                              </w:p>
                              <w:p w14:paraId="756D1557" w14:textId="77777777" w:rsidR="00B501AB" w:rsidRPr="00850E81" w:rsidRDefault="00B501AB" w:rsidP="00B501AB">
                                <w:pPr>
                                  <w:ind w:hanging="1440"/>
                                  <w:jc w:val="center"/>
                                  <w:rPr>
                                    <w:sz w:val="28"/>
                                  </w:rPr>
                                </w:pPr>
                                <w:r w:rsidRPr="00850E81">
                                  <w:rPr>
                                    <w:sz w:val="28"/>
                                  </w:rPr>
                                  <w:t>Prepared by: Next Century Corporation</w:t>
                                </w:r>
                              </w:p>
                              <w:p w14:paraId="74D8A03D" w14:textId="77777777" w:rsidR="00B501AB" w:rsidRPr="00850E81" w:rsidRDefault="00B501AB" w:rsidP="00B501AB">
                                <w:pPr>
                                  <w:ind w:hanging="1440"/>
                                  <w:jc w:val="center"/>
                                  <w:rPr>
                                    <w:sz w:val="28"/>
                                  </w:rPr>
                                </w:pPr>
                                <w:r w:rsidRPr="00850E81">
                                  <w:rPr>
                                    <w:sz w:val="28"/>
                                  </w:rPr>
                                  <w:t>2701 Technology Drive Suite 100</w:t>
                                </w:r>
                              </w:p>
                              <w:p w14:paraId="35884B42" w14:textId="77777777" w:rsidR="00B501AB" w:rsidRDefault="00B501AB" w:rsidP="00B501AB">
                                <w:pPr>
                                  <w:ind w:hanging="1440"/>
                                  <w:jc w:val="center"/>
                                  <w:rPr>
                                    <w:sz w:val="28"/>
                                  </w:rPr>
                                </w:pPr>
                                <w:r w:rsidRPr="00850E81">
                                  <w:rPr>
                                    <w:sz w:val="28"/>
                                  </w:rPr>
                                  <w:t>Annapolis Junction, MD 20701</w:t>
                                </w:r>
                              </w:p>
                              <w:p w14:paraId="48BBE9A2" w14:textId="77777777" w:rsidR="00B501AB" w:rsidRDefault="00B501AB" w:rsidP="00B501AB">
                                <w:pPr>
                                  <w:ind w:hanging="1440"/>
                                  <w:jc w:val="center"/>
                                  <w:rPr>
                                    <w:sz w:val="28"/>
                                  </w:rPr>
                                </w:pPr>
                              </w:p>
                              <w:p w14:paraId="6BFED0B4" w14:textId="77777777" w:rsidR="00B501AB" w:rsidRDefault="00B501AB" w:rsidP="00B501AB">
                                <w:pPr>
                                  <w:ind w:hanging="1440"/>
                                  <w:jc w:val="center"/>
                                  <w:rPr>
                                    <w:sz w:val="28"/>
                                  </w:rPr>
                                </w:pPr>
                              </w:p>
                              <w:p w14:paraId="299975F7" w14:textId="77777777" w:rsidR="00B501AB" w:rsidRDefault="00AF1CE4" w:rsidP="00B501AB">
                                <w:pPr>
                                  <w:autoSpaceDE w:val="0"/>
                                  <w:autoSpaceDN w:val="0"/>
                                  <w:adjustRightInd w:val="0"/>
                                  <w:rPr>
                                    <w:rFonts w:ascii="Arial" w:eastAsiaTheme="minorEastAsia" w:hAnsi="Arial" w:cs="Arial"/>
                                    <w:sz w:val="16"/>
                                    <w:szCs w:val="16"/>
                                    <w:lang w:eastAsia="ja-JP"/>
                                  </w:rPr>
                                </w:pPr>
                                <w:sdt>
                                  <w:sdtPr>
                                    <w:alias w:val="Author"/>
                                    <w:id w:val="931405261"/>
                                  </w:sdtPr>
                                  <w:sdtEndPr/>
                                  <w:sdtContent>
                                    <w:r w:rsidR="00B501AB">
                                      <w:rPr>
                                        <w:color w:val="595959" w:themeColor="text1" w:themeTint="A6"/>
                                        <w:sz w:val="28"/>
                                        <w:szCs w:val="28"/>
                                      </w:rPr>
                                      <w:t xml:space="preserve">     </w:t>
                                    </w:r>
                                  </w:sdtContent>
                                </w:sdt>
                                <w:r w:rsidR="00B501AB" w:rsidRPr="001D4989">
                                  <w:rPr>
                                    <w:rFonts w:ascii="Arial" w:eastAsiaTheme="minorEastAsia" w:hAnsi="Arial" w:cs="Arial"/>
                                    <w:sz w:val="16"/>
                                    <w:szCs w:val="16"/>
                                    <w:lang w:eastAsia="ja-JP"/>
                                  </w:rPr>
                                  <w:t xml:space="preserve"> </w:t>
                                </w:r>
                              </w:p>
                            </w:txbxContent>
                          </wps:txbx>
                          <wps:bodyPr lIns="1600200" tIns="0" rIns="685800" bIns="0">
                            <a:prstTxWarp prst="textNoShape">
                              <a:avLst/>
                            </a:prstTxWarp>
                            <a:spAutoFit/>
                          </wps:bodyPr>
                        </wps:wsp>
                      </a:graphicData>
                    </a:graphic>
                    <wp14:sizeRelH relativeFrom="page">
                      <wp14:pctWidth>94000</wp14:pctWidth>
                    </wp14:sizeRelH>
                    <wp14:sizeRelV relativeFrom="page">
                      <wp14:pctHeight>10000</wp14:pctHeight>
                    </wp14:sizeRelV>
                  </wp:anchor>
                </w:drawing>
              </mc:Choice>
              <mc:Fallback>
                <w:pict>
                  <v:rect w14:anchorId="3D870AE9" id="Text Box 153" o:spid="_x0000_s1026" style="position:absolute;margin-left:-51pt;margin-top:420.75pt;width:585.15pt;height:14.05pt;z-index:251658752;visibility:visible;mso-wrap-style:square;mso-width-percent:940;mso-height-percent:100;mso-wrap-distance-left:9pt;mso-wrap-distance-top:0;mso-wrap-distance-right:9pt;mso-wrap-distance-bottom:0;mso-position-horizontal:absolute;mso-position-horizontal-relative:margin;mso-position-vertical:absolute;mso-position-vertical-relative:page;mso-width-percent:94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" filled="f" stroked="f" strokeweight=".18mm">
                    <v:textbox style="mso-fit-shape-to-text:t" inset="126pt,0,54pt,0">
                      <w:txbxContent>
                        <w:p w14:paraId="060F05D8" w14:textId="2F70D56B" w:rsidR="00B501AB" w:rsidRPr="0000302B" w:rsidRDefault="00B501AB" w:rsidP="00B501AB">
                          <w:pPr>
                            <w:ind w:hanging="1440"/>
                            <w:jc w:val="center"/>
                            <w:rPr>
                              <w:b/>
                              <w:sz w:val="44"/>
                            </w:rPr>
                          </w:pPr>
                          <w:r w:rsidRPr="00850E81">
                            <w:rPr>
                              <w:b/>
                              <w:sz w:val="44"/>
                            </w:rPr>
                            <w:t xml:space="preserve">CDRL: </w:t>
                          </w:r>
                          <w:r>
                            <w:rPr>
                              <w:b/>
                              <w:sz w:val="44"/>
                            </w:rPr>
                            <w:t>A00</w:t>
                          </w:r>
                          <w:r w:rsidR="00693092">
                            <w:rPr>
                              <w:b/>
                              <w:sz w:val="44"/>
                            </w:rPr>
                            <w:t>9</w:t>
                          </w:r>
                          <w:r>
                            <w:rPr>
                              <w:b/>
                              <w:sz w:val="44"/>
                            </w:rPr>
                            <w:t xml:space="preserve"> </w:t>
                          </w:r>
                          <w:r w:rsidRPr="0000302B">
                            <w:rPr>
                              <w:b/>
                              <w:sz w:val="44"/>
                            </w:rPr>
                            <w:t>Scientific and Technical Reports</w:t>
                          </w:r>
                        </w:p>
                        <w:p w14:paraId="095FE9EB" w14:textId="77777777" w:rsidR="00B501AB" w:rsidRPr="0000302B" w:rsidRDefault="00B501AB" w:rsidP="00B501AB">
                          <w:pPr>
                            <w:ind w:hanging="1440"/>
                            <w:jc w:val="center"/>
                            <w:rPr>
                              <w:sz w:val="44"/>
                            </w:rPr>
                          </w:pPr>
                          <w:r w:rsidRPr="0000302B">
                            <w:rPr>
                              <w:sz w:val="44"/>
                            </w:rPr>
                            <w:t>Internal Testing and Evaluation/Interim Results</w:t>
                          </w:r>
                        </w:p>
                        <w:p w14:paraId="3F9D838F" w14:textId="77777777" w:rsidR="00B501AB" w:rsidRDefault="00B501AB" w:rsidP="00B501AB">
                          <w:pPr>
                            <w:ind w:hanging="1440"/>
                            <w:jc w:val="center"/>
                            <w:rPr>
                              <w:sz w:val="32"/>
                            </w:rPr>
                          </w:pPr>
                        </w:p>
                        <w:p w14:paraId="18CCDEB7" w14:textId="77777777" w:rsidR="00B501AB" w:rsidRPr="00850E81" w:rsidRDefault="00B501AB" w:rsidP="00B501AB">
                          <w:pPr>
                            <w:ind w:hanging="1440"/>
                            <w:jc w:val="center"/>
                            <w:rPr>
                              <w:sz w:val="32"/>
                            </w:rPr>
                          </w:pPr>
                          <w:r>
                            <w:rPr>
                              <w:sz w:val="32"/>
                            </w:rPr>
                            <w:t>Contact No: N6600117C2001</w:t>
                          </w:r>
                        </w:p>
                        <w:p w14:paraId="0688DD30" w14:textId="77777777" w:rsidR="00B501AB" w:rsidRPr="00850E81" w:rsidRDefault="00B501AB" w:rsidP="00B501AB">
                          <w:pPr>
                            <w:ind w:hanging="1440"/>
                            <w:jc w:val="center"/>
                            <w:rPr>
                              <w:sz w:val="32"/>
                            </w:rPr>
                          </w:pPr>
                        </w:p>
                        <w:p w14:paraId="4B9A3196" w14:textId="77777777" w:rsidR="00B501AB" w:rsidRPr="00850E81" w:rsidRDefault="00B501AB" w:rsidP="00B501AB">
                          <w:pPr>
                            <w:ind w:hanging="1440"/>
                            <w:jc w:val="center"/>
                          </w:pPr>
                        </w:p>
                        <w:p w14:paraId="756D1557" w14:textId="77777777" w:rsidR="00B501AB" w:rsidRPr="00850E81" w:rsidRDefault="00B501AB" w:rsidP="00B501AB">
                          <w:pPr>
                            <w:ind w:hanging="1440"/>
                            <w:jc w:val="center"/>
                            <w:rPr>
                              <w:sz w:val="28"/>
                            </w:rPr>
                          </w:pPr>
                          <w:r w:rsidRPr="00850E81">
                            <w:rPr>
                              <w:sz w:val="28"/>
                            </w:rPr>
                            <w:t>Prepared by: Next Century Corporation</w:t>
                          </w:r>
                        </w:p>
                        <w:p w14:paraId="74D8A03D" w14:textId="77777777" w:rsidR="00B501AB" w:rsidRPr="00850E81" w:rsidRDefault="00B501AB" w:rsidP="00B501AB">
                          <w:pPr>
                            <w:ind w:hanging="1440"/>
                            <w:jc w:val="center"/>
                            <w:rPr>
                              <w:sz w:val="28"/>
                            </w:rPr>
                          </w:pPr>
                          <w:r w:rsidRPr="00850E81">
                            <w:rPr>
                              <w:sz w:val="28"/>
                            </w:rPr>
                            <w:t>2701 Technology Drive Suite 100</w:t>
                          </w:r>
                        </w:p>
                        <w:p w14:paraId="35884B42" w14:textId="77777777" w:rsidR="00B501AB" w:rsidRDefault="00B501AB" w:rsidP="00B501AB">
                          <w:pPr>
                            <w:ind w:hanging="1440"/>
                            <w:jc w:val="center"/>
                            <w:rPr>
                              <w:sz w:val="28"/>
                            </w:rPr>
                          </w:pPr>
                          <w:r w:rsidRPr="00850E81">
                            <w:rPr>
                              <w:sz w:val="28"/>
                            </w:rPr>
                            <w:t>Annapolis Junction, MD 20701</w:t>
                          </w:r>
                        </w:p>
                        <w:p w14:paraId="48BBE9A2" w14:textId="77777777" w:rsidR="00B501AB" w:rsidRDefault="00B501AB" w:rsidP="00B501AB">
                          <w:pPr>
                            <w:ind w:hanging="1440"/>
                            <w:jc w:val="center"/>
                            <w:rPr>
                              <w:sz w:val="28"/>
                            </w:rPr>
                          </w:pPr>
                        </w:p>
                        <w:p w14:paraId="6BFED0B4" w14:textId="77777777" w:rsidR="00B501AB" w:rsidRDefault="00B501AB" w:rsidP="00B501AB">
                          <w:pPr>
                            <w:ind w:hanging="1440"/>
                            <w:jc w:val="center"/>
                            <w:rPr>
                              <w:sz w:val="28"/>
                            </w:rPr>
                          </w:pPr>
                        </w:p>
                        <w:p w14:paraId="299975F7" w14:textId="77777777" w:rsidR="00B501AB" w:rsidRDefault="00AF1CE4" w:rsidP="00B501AB">
                          <w:pPr>
                            <w:autoSpaceDE w:val="0"/>
                            <w:autoSpaceDN w:val="0"/>
                            <w:adjustRightInd w:val="0"/>
                            <w:rPr>
                              <w:rFonts w:ascii="Arial" w:eastAsiaTheme="minorEastAsia" w:hAnsi="Arial" w:cs="Arial"/>
                              <w:sz w:val="16"/>
                              <w:szCs w:val="16"/>
                              <w:lang w:eastAsia="ja-JP"/>
                            </w:rPr>
                          </w:pPr>
                          <w:sdt>
                            <w:sdtPr>
                              <w:alias w:val="Author"/>
                              <w:id w:val="931405261"/>
                            </w:sdtPr>
                            <w:sdtEndPr/>
                            <w:sdtContent>
                              <w:r w:rsidR="00B501AB">
                                <w:rPr>
                                  <w:color w:val="595959" w:themeColor="text1" w:themeTint="A6"/>
                                  <w:sz w:val="28"/>
                                  <w:szCs w:val="28"/>
                                </w:rPr>
                                <w:t xml:space="preserve">     </w:t>
                              </w:r>
                            </w:sdtContent>
                          </w:sdt>
                          <w:r w:rsidR="00B501AB" w:rsidRPr="001D4989">
                            <w:rPr>
                              <w:rFonts w:ascii="Arial" w:eastAsiaTheme="minorEastAsia" w:hAnsi="Arial" w:cs="Arial"/>
                              <w:sz w:val="16"/>
                              <w:szCs w:val="16"/>
                              <w:lang w:eastAsia="ja-JP"/>
                            </w:rPr>
                            <w:t xml:space="preserve"> </w:t>
                          </w:r>
                        </w:p>
                      </w:txbxContent>
                    </v:textbox>
                    <w10:wrap type="square" anchorx="margin" anchory="page"/>
                  </v:rect>
                </w:pict>
              </mc:Fallback>
            </mc:AlternateContent>
          </w:r>
          <w:r w:rsidRPr="008B2210">
            <w:rPr>
              <w:rFonts w:ascii="Palatino Linotype" w:hAnsi="Palatino Linotype"/>
              <w:noProof/>
            </w:rPr>
            <mc:AlternateContent>
              <mc:Choice Requires="wps">
                <w:drawing>
                  <wp:anchor distT="0" distB="0" distL="114300" distR="114300" simplePos="0" relativeHeight="251650560" behindDoc="0" locked="0" layoutInCell="1" allowOverlap="1" wp14:anchorId="4C62CFDF" wp14:editId="1BDFB4ED">
                    <wp:simplePos x="0" y="0"/>
                    <wp:positionH relativeFrom="page">
                      <wp:posOffset>229235</wp:posOffset>
                    </wp:positionH>
                    <wp:positionV relativeFrom="page">
                      <wp:posOffset>1664970</wp:posOffset>
                    </wp:positionV>
                    <wp:extent cx="7315200" cy="13716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371600"/>
                            </a:xfrm>
                            <a:prstGeom prst="rect">
                              <a:avLst/>
                            </a:prstGeom>
                            <a:noFill/>
                            <a:ln w="6350">
                              <a:noFill/>
                            </a:ln>
                            <a:effectLst/>
                          </wps:spPr>
                          <wps:txbx>
                            <w:txbxContent>
                              <w:p w14:paraId="2FF02877" w14:textId="00B0F88A" w:rsidR="008B2210" w:rsidRPr="008B2210" w:rsidRDefault="00AF1CE4" w:rsidP="008B2210">
                                <w:pPr>
                                  <w:jc w:val="right"/>
                                  <w:rPr>
                                    <w:color w:val="3494BA"/>
                                    <w:sz w:val="64"/>
                                    <w:szCs w:val="64"/>
                                  </w:rPr>
                                </w:pPr>
                                <w:sdt>
                                  <w:sdtPr>
                                    <w:rPr>
                                      <w:caps/>
                                      <w:color w:val="3494BA"/>
                                      <w:sz w:val="64"/>
                                      <w:szCs w:val="64"/>
                                    </w:rPr>
                                    <w:alias w:val="Title"/>
                                    <w:tag w:val=""/>
                                    <w:id w:val="-865514095"/>
                                    <w:dataBinding w:prefixMappings="xmlns:ns0='http://purl.org/dc/elements/1.1/' xmlns:ns1='http://schemas.openxmlformats.org/package/2006/metadata/core-properties' " w:xpath="/ns1:coreProperties[1]/ns0:title[1]" w:storeItemID="{6C3C8BC8-F283-45AE-878A-BAB7291924A1}"/>
                                    <w:text w:multiLine="1"/>
                                  </w:sdtPr>
                                  <w:sdtEndPr/>
                                  <w:sdtContent>
                                    <w:r w:rsidR="00252255">
                                      <w:rPr>
                                        <w:caps/>
                                        <w:color w:val="3494BA"/>
                                        <w:sz w:val="64"/>
                                        <w:szCs w:val="64"/>
                                      </w:rPr>
                                      <w:t>SAVIOR User Information</w:t>
                                    </w:r>
                                  </w:sdtContent>
                                </w:sdt>
                              </w:p>
                              <w:sdt>
                                <w:sdtPr>
                                  <w:rPr>
                                    <w:color w:val="404040"/>
                                    <w:sz w:val="36"/>
                                    <w:szCs w:val="36"/>
                                  </w:rPr>
                                  <w:alias w:val="Subtitle"/>
                                  <w:tag w:val=""/>
                                  <w:id w:val="4255029"/>
                                  <w:dataBinding w:prefixMappings="xmlns:ns0='http://purl.org/dc/elements/1.1/' xmlns:ns1='http://schemas.openxmlformats.org/package/2006/metadata/core-properties' " w:xpath="/ns1:coreProperties[1]/ns0:subject[1]" w:storeItemID="{6C3C8BC8-F283-45AE-878A-BAB7291924A1}"/>
                                  <w:text/>
                                </w:sdtPr>
                                <w:sdtEndPr/>
                                <w:sdtContent>
                                  <w:p w14:paraId="2B4D19D9" w14:textId="50CA8EE8" w:rsidR="008B2210" w:rsidRPr="008B2210" w:rsidRDefault="008B2210" w:rsidP="008B2210">
                                    <w:pPr>
                                      <w:jc w:val="right"/>
                                      <w:rPr>
                                        <w:smallCaps/>
                                        <w:color w:val="404040"/>
                                        <w:sz w:val="36"/>
                                        <w:szCs w:val="36"/>
                                      </w:rPr>
                                    </w:pPr>
                                    <w:r w:rsidRPr="008B2210">
                                      <w:rPr>
                                        <w:color w:val="404040"/>
                                        <w:sz w:val="36"/>
                                        <w:szCs w:val="36"/>
                                      </w:rPr>
                                      <w:t>V</w:t>
                                    </w:r>
                                    <w:r>
                                      <w:rPr>
                                        <w:color w:val="404040"/>
                                        <w:sz w:val="36"/>
                                        <w:szCs w:val="36"/>
                                      </w:rPr>
                                      <w:t>ersion</w:t>
                                    </w:r>
                                    <w:r w:rsidR="009B3451">
                                      <w:rPr>
                                        <w:color w:val="404040"/>
                                        <w:sz w:val="36"/>
                                        <w:szCs w:val="36"/>
                                      </w:rPr>
                                      <w:t xml:space="preserve"> 2</w:t>
                                    </w:r>
                                    <w:r w:rsidRPr="008B2210">
                                      <w:rPr>
                                        <w:color w:val="404040"/>
                                        <w:sz w:val="36"/>
                                        <w:szCs w:val="36"/>
                                      </w:rPr>
                                      <w:t xml:space="preserve">, </w:t>
                                    </w:r>
                                    <w:r w:rsidR="00402426">
                                      <w:rPr>
                                        <w:color w:val="404040"/>
                                        <w:sz w:val="36"/>
                                        <w:szCs w:val="36"/>
                                      </w:rPr>
                                      <w:t>January</w:t>
                                    </w:r>
                                    <w:r w:rsidRPr="008B2210">
                                      <w:rPr>
                                        <w:color w:val="404040"/>
                                        <w:sz w:val="36"/>
                                        <w:szCs w:val="36"/>
                                      </w:rPr>
                                      <w:t xml:space="preserve"> 201</w:t>
                                    </w:r>
                                    <w:r w:rsidR="00402426">
                                      <w:rPr>
                                        <w:color w:val="404040"/>
                                        <w:sz w:val="36"/>
                                        <w:szCs w:val="36"/>
                                      </w:rPr>
                                      <w:t>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C62CFDF" id="_x0000_t202" coordsize="21600,21600" o:spt="202" path="m,l,21600r21600,l21600,xe">
                    <v:stroke joinstyle="miter"/>
                    <v:path gradientshapeok="t" o:connecttype="rect"/>
                  </v:shapetype>
                  <v:shape id="Text Box 154" o:spid="_x0000_s1027" type="#_x0000_t202" style="position:absolute;margin-left:18.05pt;margin-top:131.1pt;width:8in;height:108pt;z-index:25165056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" filled="f" stroked="f" strokeweight=".5pt">
                    <v:textbox inset="126pt,0,54pt,0">
                      <w:txbxContent>
                        <w:p w14:paraId="2FF02877" w14:textId="00B0F88A" w:rsidR="008B2210" w:rsidRPr="008B2210" w:rsidRDefault="00AF1CE4" w:rsidP="008B2210">
                          <w:pPr>
                            <w:jc w:val="right"/>
                            <w:rPr>
                              <w:color w:val="3494BA"/>
                              <w:sz w:val="64"/>
                              <w:szCs w:val="64"/>
                            </w:rPr>
                          </w:pPr>
                          <w:sdt>
                            <w:sdtPr>
                              <w:rPr>
                                <w:caps/>
                                <w:color w:val="3494BA"/>
                                <w:sz w:val="64"/>
                                <w:szCs w:val="64"/>
                              </w:rPr>
                              <w:alias w:val="Title"/>
                              <w:tag w:val=""/>
                              <w:id w:val="-865514095"/>
                              <w:dataBinding w:prefixMappings="xmlns:ns0='http://purl.org/dc/elements/1.1/' xmlns:ns1='http://schemas.openxmlformats.org/package/2006/metadata/core-properties' " w:xpath="/ns1:coreProperties[1]/ns0:title[1]" w:storeItemID="{6C3C8BC8-F283-45AE-878A-BAB7291924A1}"/>
                              <w:text w:multiLine="1"/>
                            </w:sdtPr>
                            <w:sdtEndPr/>
                            <w:sdtContent>
                              <w:r w:rsidR="00252255">
                                <w:rPr>
                                  <w:caps/>
                                  <w:color w:val="3494BA"/>
                                  <w:sz w:val="64"/>
                                  <w:szCs w:val="64"/>
                                </w:rPr>
                                <w:t>SAVIOR User Information</w:t>
                              </w:r>
                            </w:sdtContent>
                          </w:sdt>
                        </w:p>
                        <w:sdt>
                          <w:sdtPr>
                            <w:rPr>
                              <w:color w:val="404040"/>
                              <w:sz w:val="36"/>
                              <w:szCs w:val="36"/>
                            </w:rPr>
                            <w:alias w:val="Subtitle"/>
                            <w:tag w:val=""/>
                            <w:id w:val="4255029"/>
                            <w:dataBinding w:prefixMappings="xmlns:ns0='http://purl.org/dc/elements/1.1/' xmlns:ns1='http://schemas.openxmlformats.org/package/2006/metadata/core-properties' " w:xpath="/ns1:coreProperties[1]/ns0:subject[1]" w:storeItemID="{6C3C8BC8-F283-45AE-878A-BAB7291924A1}"/>
                            <w:text/>
                          </w:sdtPr>
                          <w:sdtEndPr/>
                          <w:sdtContent>
                            <w:p w14:paraId="2B4D19D9" w14:textId="50CA8EE8" w:rsidR="008B2210" w:rsidRPr="008B2210" w:rsidRDefault="008B2210" w:rsidP="008B2210">
                              <w:pPr>
                                <w:jc w:val="right"/>
                                <w:rPr>
                                  <w:smallCaps/>
                                  <w:color w:val="404040"/>
                                  <w:sz w:val="36"/>
                                  <w:szCs w:val="36"/>
                                </w:rPr>
                              </w:pPr>
                              <w:r w:rsidRPr="008B2210">
                                <w:rPr>
                                  <w:color w:val="404040"/>
                                  <w:sz w:val="36"/>
                                  <w:szCs w:val="36"/>
                                </w:rPr>
                                <w:t>V</w:t>
                              </w:r>
                              <w:r>
                                <w:rPr>
                                  <w:color w:val="404040"/>
                                  <w:sz w:val="36"/>
                                  <w:szCs w:val="36"/>
                                </w:rPr>
                                <w:t>ersion</w:t>
                              </w:r>
                              <w:r w:rsidR="009B3451">
                                <w:rPr>
                                  <w:color w:val="404040"/>
                                  <w:sz w:val="36"/>
                                  <w:szCs w:val="36"/>
                                </w:rPr>
                                <w:t xml:space="preserve"> 2</w:t>
                              </w:r>
                              <w:r w:rsidRPr="008B2210">
                                <w:rPr>
                                  <w:color w:val="404040"/>
                                  <w:sz w:val="36"/>
                                  <w:szCs w:val="36"/>
                                </w:rPr>
                                <w:t xml:space="preserve">, </w:t>
                              </w:r>
                              <w:r w:rsidR="00402426">
                                <w:rPr>
                                  <w:color w:val="404040"/>
                                  <w:sz w:val="36"/>
                                  <w:szCs w:val="36"/>
                                </w:rPr>
                                <w:t>January</w:t>
                              </w:r>
                              <w:r w:rsidRPr="008B2210">
                                <w:rPr>
                                  <w:color w:val="404040"/>
                                  <w:sz w:val="36"/>
                                  <w:szCs w:val="36"/>
                                </w:rPr>
                                <w:t xml:space="preserve"> 201</w:t>
                              </w:r>
                              <w:r w:rsidR="00402426">
                                <w:rPr>
                                  <w:color w:val="404040"/>
                                  <w:sz w:val="36"/>
                                  <w:szCs w:val="36"/>
                                </w:rPr>
                                <w:t>9</w:t>
                              </w:r>
                            </w:p>
                          </w:sdtContent>
                        </w:sdt>
                      </w:txbxContent>
                    </v:textbox>
                    <w10:wrap type="square" anchorx="page" anchory="page"/>
                  </v:shape>
                </w:pict>
              </mc:Fallback>
            </mc:AlternateContent>
          </w:r>
          <w:r w:rsidR="008B2210" w:rsidRPr="008B2210">
            <w:rPr>
              <w:rFonts w:ascii="Palatino Linotype" w:hAnsi="Palatino Linotype"/>
              <w:noProof/>
            </w:rPr>
            <mc:AlternateContent>
              <mc:Choice Requires="wps">
                <w:drawing>
                  <wp:anchor distT="0" distB="0" distL="114300" distR="114300" simplePos="0" relativeHeight="251654656" behindDoc="0" locked="0" layoutInCell="1" allowOverlap="1" wp14:anchorId="37F1670E" wp14:editId="430B5ED3">
                    <wp:simplePos x="0" y="0"/>
                    <wp:positionH relativeFrom="margin">
                      <wp:align>center</wp:align>
                    </wp:positionH>
                    <wp:positionV relativeFrom="page">
                      <wp:posOffset>7915275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txbx>
                            <w:txbxContent>
                              <w:p w14:paraId="4845C2A6" w14:textId="77777777" w:rsidR="008B2210" w:rsidRPr="008B2210" w:rsidRDefault="00AF1CE4" w:rsidP="008B2210">
                                <w:pPr>
                                  <w:pStyle w:val="NoSpacing"/>
                                  <w:jc w:val="right"/>
                                  <w:rPr>
                                    <w:color w:val="595959"/>
                                    <w:sz w:val="18"/>
                                    <w:szCs w:val="18"/>
                                  </w:rPr>
                                </w:pPr>
                                <w:sdt>
                                  <w:sdtPr>
                                    <w:rPr>
                                      <w:color w:val="595959"/>
                                      <w:sz w:val="18"/>
                                      <w:szCs w:val="18"/>
                                    </w:rPr>
                                    <w:alias w:val="Email"/>
                                    <w:tag w:val="Email"/>
                                    <w:id w:val="-375786673"/>
                                    <w:showingPlcHdr/>
                                    <w:dataBinding w:prefixMappings="xmlns:ns0='http://schemas.microsoft.com/office/2006/coverPageProps' " w:xpath="/ns0:CoverPageProperties[1]/ns0:CompanyEmail[1]" w:storeItemID="{55AF091B-3C7A-41E3-B477-F2FDAA23CFDA}"/>
                                    <w:text/>
                                  </w:sdtPr>
                                  <w:sdtEndPr/>
                                  <w:sdtContent>
                                    <w:r w:rsidR="008B2210" w:rsidRPr="008B2210">
                                      <w:rPr>
                                        <w:color w:val="595959"/>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7F1670E" id="Text Box 152" o:spid="_x0000_s1028" type="#_x0000_t202" style="position:absolute;margin-left:0;margin-top:623.25pt;width:8in;height:1in;z-index:251654656;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" filled="f" stroked="f" strokeweight=".5pt">
                    <v:textbox inset="126pt,0,54pt,0">
                      <w:txbxContent>
                        <w:p w14:paraId="4845C2A6" w14:textId="77777777" w:rsidR="008B2210" w:rsidRPr="008B2210" w:rsidRDefault="00AF1CE4" w:rsidP="008B2210">
                          <w:pPr>
                            <w:pStyle w:val="NoSpacing"/>
                            <w:jc w:val="right"/>
                            <w:rPr>
                              <w:color w:val="595959"/>
                              <w:sz w:val="18"/>
                              <w:szCs w:val="18"/>
                            </w:rPr>
                          </w:pPr>
                          <w:sdt>
                            <w:sdtPr>
                              <w:rPr>
                                <w:color w:val="595959"/>
                                <w:sz w:val="18"/>
                                <w:szCs w:val="18"/>
                              </w:rPr>
                              <w:alias w:val="Email"/>
                              <w:tag w:val="Email"/>
                              <w:id w:val="-375786673"/>
                              <w:showingPlcHdr/>
                              <w:dataBinding w:prefixMappings="xmlns:ns0='http://schemas.microsoft.com/office/2006/coverPageProps' " w:xpath="/ns0:CoverPageProperties[1]/ns0:CompanyEmail[1]" w:storeItemID="{55AF091B-3C7A-41E3-B477-F2FDAA23CFDA}"/>
                              <w:text/>
                            </w:sdtPr>
                            <w:sdtEndPr/>
                            <w:sdtContent>
                              <w:r w:rsidR="008B2210" w:rsidRPr="008B2210">
                                <w:rPr>
                                  <w:color w:val="595959"/>
                                  <w:sz w:val="18"/>
                                  <w:szCs w:val="18"/>
                                </w:rPr>
                                <w:t xml:space="preserve">     </w:t>
                              </w:r>
                            </w:sdtContent>
                          </w:sdt>
                        </w:p>
                      </w:txbxContent>
                    </v:textbox>
                    <w10:wrap type="square" anchorx="margin" anchory="page"/>
                  </v:shape>
                </w:pict>
              </mc:Fallback>
            </mc:AlternateContent>
          </w:r>
          <w:r w:rsidR="008B2210" w:rsidRPr="008B2210">
            <w:rPr>
              <w:rFonts w:ascii="Palatino Linotype" w:hAnsi="Palatino Linotype"/>
            </w:rPr>
            <w:br w:type="page"/>
          </w:r>
        </w:p>
        <w:bookmarkStart w:id="2" w:name="_GoBack" w:displacedByCustomXml="next"/>
        <w:bookmarkEnd w:id="2" w:displacedByCustomXml="next"/>
      </w:sdtContent>
    </w:sdt>
    <w:bookmarkEnd w:id="1"/>
    <w:bookmarkEnd w:id="0"/>
    <w:p w14:paraId="2D29E1CA" w14:textId="19DC725C" w:rsidR="00E006F9" w:rsidRDefault="00252255" w:rsidP="009E4D7E">
      <w:pPr>
        <w:pStyle w:val="Heading1"/>
        <w:tabs>
          <w:tab w:val="left" w:pos="5444"/>
        </w:tabs>
      </w:pPr>
      <w:r>
        <w:lastRenderedPageBreak/>
        <w:t>Using the SAVIOR Desktop</w:t>
      </w:r>
      <w:r w:rsidR="009E4D7E">
        <w:tab/>
      </w:r>
    </w:p>
    <w:p w14:paraId="15CDE3ED" w14:textId="5EC871B0" w:rsidR="6BF60B26" w:rsidRDefault="009B3451" w:rsidP="6BF60B26">
      <w:r>
        <w:rPr>
          <w:noProof/>
        </w:rPr>
        <w:drawing>
          <wp:anchor distT="0" distB="0" distL="114300" distR="114300" simplePos="0" relativeHeight="251659776" behindDoc="1" locked="0" layoutInCell="1" allowOverlap="1" wp14:anchorId="4CE595E9" wp14:editId="74E8EFF3">
            <wp:simplePos x="0" y="0"/>
            <wp:positionH relativeFrom="column">
              <wp:posOffset>3176270</wp:posOffset>
            </wp:positionH>
            <wp:positionV relativeFrom="paragraph">
              <wp:posOffset>179705</wp:posOffset>
            </wp:positionV>
            <wp:extent cx="3251200" cy="4217035"/>
            <wp:effectExtent l="0" t="0" r="6350" b="0"/>
            <wp:wrapTight wrapText="bothSides">
              <wp:wrapPolygon edited="0">
                <wp:start x="0" y="0"/>
                <wp:lineTo x="0" y="21467"/>
                <wp:lineTo x="21516" y="21467"/>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251200" cy="4217035"/>
                    </a:xfrm>
                    <a:prstGeom prst="rect">
                      <a:avLst/>
                    </a:prstGeom>
                  </pic:spPr>
                </pic:pic>
              </a:graphicData>
            </a:graphic>
            <wp14:sizeRelH relativeFrom="margin">
              <wp14:pctWidth>0</wp14:pctWidth>
            </wp14:sizeRelH>
            <wp14:sizeRelV relativeFrom="margin">
              <wp14:pctHeight>0</wp14:pctHeight>
            </wp14:sizeRelV>
          </wp:anchor>
        </w:drawing>
      </w:r>
    </w:p>
    <w:p w14:paraId="4A303AE5" w14:textId="5B1F673D" w:rsidR="6BF60B26" w:rsidRDefault="48194CA8" w:rsidP="48194CA8">
      <w:pPr>
        <w:rPr>
          <w:i/>
          <w:iCs/>
        </w:rPr>
      </w:pPr>
      <w:r>
        <w:t>1) Upon starting the Savior Desktop application, users will either be prompted for User Name and Password or will automatically be logged on with their domain credentials depending on configuration.  The User should enter the relevant information and select 'Login' if prompted.</w:t>
      </w:r>
    </w:p>
    <w:p w14:paraId="167D8624" w14:textId="7391FCF1" w:rsidR="6BF60B26" w:rsidRDefault="6BF60B26" w:rsidP="6BF60B26">
      <w:pPr>
        <w:rPr>
          <w:i/>
          <w:iCs/>
        </w:rPr>
      </w:pPr>
    </w:p>
    <w:p w14:paraId="730A461A" w14:textId="753015A5" w:rsidR="6BF60B26" w:rsidRDefault="6BF60B26" w:rsidP="6BF60B26"/>
    <w:p w14:paraId="34C06AF8" w14:textId="0D54FC6D" w:rsidR="6BF60B26" w:rsidRDefault="6BF60B26" w:rsidP="6BF60B26"/>
    <w:p w14:paraId="0CEC8AF1" w14:textId="5E24E775" w:rsidR="00521CB0" w:rsidRDefault="00521CB0" w:rsidP="6BF60B26"/>
    <w:p w14:paraId="7BBB5E7D" w14:textId="77777777" w:rsidR="00521CB0" w:rsidRDefault="00521CB0" w:rsidP="6BF60B26"/>
    <w:p w14:paraId="15A499F0" w14:textId="77777777" w:rsidR="00521CB0" w:rsidRDefault="00521CB0" w:rsidP="6BF60B26"/>
    <w:p w14:paraId="36502C20" w14:textId="77777777" w:rsidR="00521CB0" w:rsidRDefault="00521CB0" w:rsidP="6BF60B26"/>
    <w:p w14:paraId="24092504" w14:textId="5CE3A3C8" w:rsidR="00521CB0" w:rsidRDefault="00521CB0" w:rsidP="6BF60B26"/>
    <w:p w14:paraId="27E648A3" w14:textId="4C570309" w:rsidR="00521CB0" w:rsidRDefault="00521CB0" w:rsidP="6BF60B26"/>
    <w:p w14:paraId="1207956A" w14:textId="7CA58672" w:rsidR="00521CB0" w:rsidRDefault="00B501AB" w:rsidP="6BF60B26">
      <w:r>
        <w:rPr>
          <w:noProof/>
        </w:rPr>
        <w:drawing>
          <wp:anchor distT="0" distB="0" distL="114300" distR="114300" simplePos="0" relativeHeight="251651584" behindDoc="1" locked="0" layoutInCell="1" allowOverlap="1" wp14:anchorId="25B10E6D" wp14:editId="0D5984D7">
            <wp:simplePos x="0" y="0"/>
            <wp:positionH relativeFrom="column">
              <wp:posOffset>-532765</wp:posOffset>
            </wp:positionH>
            <wp:positionV relativeFrom="paragraph">
              <wp:posOffset>200025</wp:posOffset>
            </wp:positionV>
            <wp:extent cx="3288665" cy="4265295"/>
            <wp:effectExtent l="0" t="0" r="6985" b="1905"/>
            <wp:wrapTight wrapText="bothSides">
              <wp:wrapPolygon edited="0">
                <wp:start x="0" y="0"/>
                <wp:lineTo x="0" y="21513"/>
                <wp:lineTo x="21521" y="21513"/>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88665" cy="4265295"/>
                    </a:xfrm>
                    <a:prstGeom prst="rect">
                      <a:avLst/>
                    </a:prstGeom>
                  </pic:spPr>
                </pic:pic>
              </a:graphicData>
            </a:graphic>
            <wp14:sizeRelH relativeFrom="margin">
              <wp14:pctWidth>0</wp14:pctWidth>
            </wp14:sizeRelH>
            <wp14:sizeRelV relativeFrom="margin">
              <wp14:pctHeight>0</wp14:pctHeight>
            </wp14:sizeRelV>
          </wp:anchor>
        </w:drawing>
      </w:r>
    </w:p>
    <w:p w14:paraId="130F7B3F" w14:textId="3FC6A542" w:rsidR="00521CB0" w:rsidRDefault="00521CB0" w:rsidP="6BF60B26"/>
    <w:p w14:paraId="5F368D6C" w14:textId="6A605E73" w:rsidR="00521CB0" w:rsidRDefault="00521CB0" w:rsidP="6BF60B26"/>
    <w:p w14:paraId="31692269" w14:textId="58F88FA9" w:rsidR="00521CB0" w:rsidRDefault="00521CB0" w:rsidP="6BF60B26"/>
    <w:p w14:paraId="35FFAB66" w14:textId="68B4BD27" w:rsidR="00521CB0" w:rsidRDefault="00521CB0" w:rsidP="6BF60B26"/>
    <w:p w14:paraId="32699BA0" w14:textId="08CEB294" w:rsidR="00521CB0" w:rsidRDefault="00521CB0" w:rsidP="6BF60B26"/>
    <w:p w14:paraId="52E4CBCB" w14:textId="5C1E704A" w:rsidR="00521CB0" w:rsidRDefault="00521CB0" w:rsidP="6BF60B26"/>
    <w:p w14:paraId="2E6B09FB" w14:textId="33A77875" w:rsidR="00521CB0" w:rsidRDefault="00521CB0" w:rsidP="6BF60B26"/>
    <w:p w14:paraId="5B6AB6DA" w14:textId="076990FC" w:rsidR="00521CB0" w:rsidRDefault="00521CB0" w:rsidP="6BF60B26"/>
    <w:p w14:paraId="1DCACA25" w14:textId="6F6E2010" w:rsidR="00252255" w:rsidRDefault="00252255" w:rsidP="6BF60B26"/>
    <w:p w14:paraId="05B22E1F" w14:textId="09A0533E" w:rsidR="00521CB0" w:rsidRDefault="00521CB0" w:rsidP="6BF60B26"/>
    <w:p w14:paraId="5089E0DC" w14:textId="3287DD9C" w:rsidR="6BF60B26" w:rsidRDefault="48194CA8" w:rsidP="6BF60B26">
      <w:r>
        <w:t>2) If the desktop shows an empty list, the user does not have any Virtues assigned to them.  Consult the administrators guide to ensure how to assign Virtues to users.</w:t>
      </w:r>
    </w:p>
    <w:p w14:paraId="7AB673E0" w14:textId="089E1770" w:rsidR="6BF60B26" w:rsidRDefault="6BF60B26" w:rsidP="6BF60B26"/>
    <w:p w14:paraId="207EED2B" w14:textId="6C43AAF8" w:rsidR="6BF60B26" w:rsidRDefault="6BF60B26" w:rsidP="6BF60B26"/>
    <w:p w14:paraId="5BDD1D1E" w14:textId="5E2B6CC8" w:rsidR="6BF60B26" w:rsidRDefault="6BF60B26" w:rsidP="6BF60B26"/>
    <w:p w14:paraId="0EF7A310" w14:textId="6CD66110" w:rsidR="00521CB0" w:rsidRDefault="00521CB0" w:rsidP="6BF60B26"/>
    <w:p w14:paraId="33CA2411" w14:textId="77777777" w:rsidR="00521CB0" w:rsidRDefault="00521CB0" w:rsidP="6BF60B26"/>
    <w:p w14:paraId="3816ABDA" w14:textId="61E04667" w:rsidR="00521CB0" w:rsidRDefault="00521CB0" w:rsidP="6BF60B26"/>
    <w:p w14:paraId="73F9C724" w14:textId="0FD78A9F" w:rsidR="00252255" w:rsidRDefault="00252255" w:rsidP="6BF60B26"/>
    <w:p w14:paraId="5AEDA796" w14:textId="6A431DAD" w:rsidR="00252255" w:rsidRDefault="00252255" w:rsidP="6BF60B26"/>
    <w:p w14:paraId="2BD65D2D" w14:textId="59C14D54" w:rsidR="00252255" w:rsidRDefault="00252255" w:rsidP="6BF60B26"/>
    <w:p w14:paraId="67C08261" w14:textId="5F56AE89" w:rsidR="00252255" w:rsidRDefault="00252255" w:rsidP="6BF60B26"/>
    <w:p w14:paraId="1B729BCF" w14:textId="16D0061B" w:rsidR="00252255" w:rsidRDefault="00252255" w:rsidP="6BF60B26"/>
    <w:p w14:paraId="4586EC3C" w14:textId="77777777" w:rsidR="00252255" w:rsidRDefault="00252255" w:rsidP="6BF60B26"/>
    <w:p w14:paraId="71B1BB64" w14:textId="77777777" w:rsidR="00521CB0" w:rsidRDefault="00521CB0" w:rsidP="6BF60B26"/>
    <w:p w14:paraId="693C630C" w14:textId="77777777" w:rsidR="00521CB0" w:rsidRDefault="00521CB0" w:rsidP="6BF60B26"/>
    <w:p w14:paraId="06BED652" w14:textId="447327CF" w:rsidR="00521CB0" w:rsidRDefault="004D09E5" w:rsidP="6BF60B26">
      <w:r>
        <w:rPr>
          <w:noProof/>
        </w:rPr>
        <w:drawing>
          <wp:anchor distT="0" distB="0" distL="114300" distR="114300" simplePos="0" relativeHeight="251660800" behindDoc="1" locked="0" layoutInCell="1" allowOverlap="1" wp14:anchorId="7C775F55" wp14:editId="1CB2F9FC">
            <wp:simplePos x="0" y="0"/>
            <wp:positionH relativeFrom="column">
              <wp:posOffset>-273050</wp:posOffset>
            </wp:positionH>
            <wp:positionV relativeFrom="paragraph">
              <wp:posOffset>-68580</wp:posOffset>
            </wp:positionV>
            <wp:extent cx="3220720" cy="4178300"/>
            <wp:effectExtent l="0" t="0" r="0" b="0"/>
            <wp:wrapTight wrapText="bothSides">
              <wp:wrapPolygon edited="0">
                <wp:start x="0" y="0"/>
                <wp:lineTo x="0" y="21469"/>
                <wp:lineTo x="21464" y="21469"/>
                <wp:lineTo x="2146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20720" cy="4178300"/>
                    </a:xfrm>
                    <a:prstGeom prst="rect">
                      <a:avLst/>
                    </a:prstGeom>
                  </pic:spPr>
                </pic:pic>
              </a:graphicData>
            </a:graphic>
            <wp14:sizeRelH relativeFrom="page">
              <wp14:pctWidth>0</wp14:pctWidth>
            </wp14:sizeRelH>
            <wp14:sizeRelV relativeFrom="page">
              <wp14:pctHeight>0</wp14:pctHeight>
            </wp14:sizeRelV>
          </wp:anchor>
        </w:drawing>
      </w:r>
    </w:p>
    <w:p w14:paraId="109EBE65" w14:textId="77777777" w:rsidR="00521CB0" w:rsidRDefault="00521CB0" w:rsidP="6BF60B26"/>
    <w:p w14:paraId="557A34FD" w14:textId="067B771B" w:rsidR="00521CB0" w:rsidRDefault="48194CA8" w:rsidP="6BF60B26">
      <w:r>
        <w:t xml:space="preserve">3) Once logged in, the user will be shown their user name along with a list of available </w:t>
      </w:r>
      <w:r w:rsidR="004D09E5">
        <w:t>Applications which are color coded to their respective virtues</w:t>
      </w:r>
      <w:r>
        <w:t>.</w:t>
      </w:r>
      <w:r w:rsidR="00252255" w:rsidRPr="00252255">
        <w:rPr>
          <w:noProof/>
        </w:rPr>
        <w:t xml:space="preserve"> </w:t>
      </w:r>
      <w:r w:rsidR="00ED660C">
        <w:rPr>
          <w:noProof/>
        </w:rPr>
        <w:t xml:space="preserve"> Colors for virtues are set in the Admin Workbench by an administrator.</w:t>
      </w:r>
    </w:p>
    <w:p w14:paraId="106FD1AC" w14:textId="77777777" w:rsidR="00521CB0" w:rsidRDefault="00521CB0" w:rsidP="6BF60B26"/>
    <w:p w14:paraId="5E14ABD7" w14:textId="56622F88" w:rsidR="00521CB0" w:rsidRDefault="00521CB0" w:rsidP="6BF60B26"/>
    <w:p w14:paraId="60A2A341" w14:textId="77777777" w:rsidR="00521CB0" w:rsidRDefault="00521CB0" w:rsidP="6BF60B26"/>
    <w:p w14:paraId="62770A03" w14:textId="77777777" w:rsidR="00521CB0" w:rsidRDefault="00521CB0" w:rsidP="6BF60B26"/>
    <w:p w14:paraId="458F39AD" w14:textId="77777777" w:rsidR="00521CB0" w:rsidRDefault="00521CB0" w:rsidP="6BF60B26"/>
    <w:p w14:paraId="1ABA368C" w14:textId="77777777" w:rsidR="00521CB0" w:rsidRDefault="00521CB0" w:rsidP="6BF60B26"/>
    <w:p w14:paraId="72F90207" w14:textId="77777777" w:rsidR="00521CB0" w:rsidRDefault="00521CB0" w:rsidP="6BF60B26"/>
    <w:p w14:paraId="204F378B" w14:textId="34B449CB" w:rsidR="00521CB0" w:rsidRDefault="00521CB0" w:rsidP="6BF60B26"/>
    <w:p w14:paraId="16F902C7" w14:textId="6D7BB78B" w:rsidR="00521CB0" w:rsidRDefault="00B501AB" w:rsidP="6BF60B26">
      <w:r>
        <w:rPr>
          <w:noProof/>
        </w:rPr>
        <w:drawing>
          <wp:anchor distT="0" distB="0" distL="114300" distR="114300" simplePos="0" relativeHeight="251652608" behindDoc="1" locked="0" layoutInCell="1" allowOverlap="1" wp14:anchorId="6D858A15" wp14:editId="1C52958B">
            <wp:simplePos x="0" y="0"/>
            <wp:positionH relativeFrom="column">
              <wp:posOffset>67310</wp:posOffset>
            </wp:positionH>
            <wp:positionV relativeFrom="paragraph">
              <wp:posOffset>360045</wp:posOffset>
            </wp:positionV>
            <wp:extent cx="3188335" cy="4135120"/>
            <wp:effectExtent l="0" t="0" r="0" b="0"/>
            <wp:wrapTight wrapText="bothSides">
              <wp:wrapPolygon edited="0">
                <wp:start x="0" y="0"/>
                <wp:lineTo x="0" y="21494"/>
                <wp:lineTo x="21424" y="21494"/>
                <wp:lineTo x="2142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188335" cy="4135120"/>
                    </a:xfrm>
                    <a:prstGeom prst="rect">
                      <a:avLst/>
                    </a:prstGeom>
                  </pic:spPr>
                </pic:pic>
              </a:graphicData>
            </a:graphic>
            <wp14:sizeRelH relativeFrom="margin">
              <wp14:pctWidth>0</wp14:pctWidth>
            </wp14:sizeRelH>
            <wp14:sizeRelV relativeFrom="margin">
              <wp14:pctHeight>0</wp14:pctHeight>
            </wp14:sizeRelV>
          </wp:anchor>
        </w:drawing>
      </w:r>
    </w:p>
    <w:p w14:paraId="3F550F49" w14:textId="4A1ECFE8" w:rsidR="00521CB0" w:rsidRDefault="00521CB0" w:rsidP="6BF60B26"/>
    <w:p w14:paraId="1594EF2E" w14:textId="2B3C00E9" w:rsidR="6BF60B26" w:rsidRDefault="6BF60B26" w:rsidP="6BF60B26"/>
    <w:p w14:paraId="41DB479C" w14:textId="7074FE00" w:rsidR="00521CB0" w:rsidRDefault="00521CB0" w:rsidP="5070B880"/>
    <w:p w14:paraId="69B7A18B" w14:textId="319D42AC" w:rsidR="00521CB0" w:rsidRDefault="00521CB0" w:rsidP="5070B880"/>
    <w:p w14:paraId="44BD476F" w14:textId="79722E8E" w:rsidR="00521CB0" w:rsidRDefault="00521CB0" w:rsidP="5070B880"/>
    <w:p w14:paraId="2C6A436B" w14:textId="5963E4D2" w:rsidR="00521CB0" w:rsidRDefault="00521CB0" w:rsidP="5070B880"/>
    <w:p w14:paraId="03A92E66" w14:textId="5B447CFC" w:rsidR="00521CB0" w:rsidRDefault="00521CB0" w:rsidP="5070B880"/>
    <w:p w14:paraId="0C65C052" w14:textId="20B03B04" w:rsidR="00521CB0" w:rsidRDefault="00521CB0" w:rsidP="5070B880"/>
    <w:p w14:paraId="768F4A76" w14:textId="77777777" w:rsidR="004D09E5" w:rsidRDefault="48194CA8" w:rsidP="5070B880">
      <w:r>
        <w:t xml:space="preserve">4) </w:t>
      </w:r>
      <w:r w:rsidR="004D09E5">
        <w:t>Users can also display applications by virtue by selecting the ‘virtues’ tab. This view will show the status of the view as well.</w:t>
      </w:r>
      <w:r w:rsidR="4F603048">
        <w:br/>
      </w:r>
      <w:r w:rsidR="4F603048">
        <w:br/>
      </w:r>
    </w:p>
    <w:p w14:paraId="1758480D" w14:textId="77777777" w:rsidR="004D09E5" w:rsidRDefault="004D09E5" w:rsidP="5070B880"/>
    <w:p w14:paraId="436D3E28" w14:textId="30D0D132" w:rsidR="5070B880" w:rsidRDefault="5070B880" w:rsidP="5070B880"/>
    <w:p w14:paraId="55F64706" w14:textId="77777777" w:rsidR="004D09E5" w:rsidRDefault="004D09E5" w:rsidP="5070B880"/>
    <w:p w14:paraId="640FA58B" w14:textId="77777777" w:rsidR="004D09E5" w:rsidRDefault="004D09E5" w:rsidP="5070B880"/>
    <w:p w14:paraId="474EA2B5" w14:textId="77777777" w:rsidR="004D09E5" w:rsidRDefault="004D09E5" w:rsidP="5070B880"/>
    <w:p w14:paraId="66262DB0" w14:textId="47CB12F4" w:rsidR="2E15534E" w:rsidRDefault="004D09E5" w:rsidP="2E15534E">
      <w:r>
        <w:rPr>
          <w:noProof/>
        </w:rPr>
        <w:lastRenderedPageBreak/>
        <mc:AlternateContent>
          <mc:Choice Requires="wpg">
            <w:drawing>
              <wp:anchor distT="0" distB="0" distL="114300" distR="114300" simplePos="0" relativeHeight="251661824" behindDoc="0" locked="0" layoutInCell="1" allowOverlap="1" wp14:anchorId="08C586D4" wp14:editId="54DCD14B">
                <wp:simplePos x="0" y="0"/>
                <wp:positionH relativeFrom="column">
                  <wp:posOffset>3184525</wp:posOffset>
                </wp:positionH>
                <wp:positionV relativeFrom="paragraph">
                  <wp:posOffset>0</wp:posOffset>
                </wp:positionV>
                <wp:extent cx="3233420" cy="4191000"/>
                <wp:effectExtent l="0" t="0" r="5080" b="0"/>
                <wp:wrapTight wrapText="bothSides">
                  <wp:wrapPolygon edited="0">
                    <wp:start x="0" y="0"/>
                    <wp:lineTo x="0" y="21502"/>
                    <wp:lineTo x="21507" y="21502"/>
                    <wp:lineTo x="21507" y="0"/>
                    <wp:lineTo x="0" y="0"/>
                  </wp:wrapPolygon>
                </wp:wrapTight>
                <wp:docPr id="9" name="Group 9"/>
                <wp:cNvGraphicFramePr/>
                <a:graphic xmlns:a="http://schemas.openxmlformats.org/drawingml/2006/main">
                  <a:graphicData uri="http://schemas.microsoft.com/office/word/2010/wordprocessingGroup">
                    <wpg:wgp>
                      <wpg:cNvGrpSpPr/>
                      <wpg:grpSpPr>
                        <a:xfrm>
                          <a:off x="0" y="0"/>
                          <a:ext cx="3233420" cy="4191000"/>
                          <a:chOff x="0" y="0"/>
                          <a:chExt cx="3548418" cy="4599296"/>
                        </a:xfrm>
                      </wpg:grpSpPr>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548418" cy="4599296"/>
                          </a:xfrm>
                          <a:prstGeom prst="rect">
                            <a:avLst/>
                          </a:prstGeom>
                        </pic:spPr>
                      </pic:pic>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82141" y="1924334"/>
                            <a:ext cx="2770492" cy="73182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9949591" id="Group 9" o:spid="_x0000_s1026" style="position:absolute;margin-left:250.75pt;margin-top:0;width:254.6pt;height:330pt;z-index:251661824;mso-width-relative:margin;mso-height-relative:margin" coordsize="35484,45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35484;height:45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">
                  <v:imagedata r:id="rId18" o:title=""/>
                </v:shape>
                <v:shape id="Picture 7" o:spid="_x0000_s1028" type="#_x0000_t75" style="position:absolute;left:3821;top:19243;width:27705;height:7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">
                  <v:imagedata r:id="rId19" o:title=""/>
                </v:shape>
                <w10:wrap type="tight"/>
              </v:group>
            </w:pict>
          </mc:Fallback>
        </mc:AlternateContent>
      </w:r>
      <w:r w:rsidR="2E15534E">
        <w:t xml:space="preserve">5) </w:t>
      </w:r>
      <w:r>
        <w:t>To start an application, click on the desired application.  By default, a popup will display confirming you want to start that application.  If the virtue is not already been provision</w:t>
      </w:r>
      <w:r w:rsidR="009E4D7E">
        <w:t>ed</w:t>
      </w:r>
      <w:r>
        <w:t>, it will start going through the provisioning process and the application will be displayed soon after the virtue reaches the ‘running’ state.</w:t>
      </w:r>
      <w:r w:rsidR="2E15534E">
        <w:t xml:space="preserve">  </w:t>
      </w:r>
      <w:r w:rsidR="2E15534E">
        <w:br/>
      </w:r>
      <w:r w:rsidR="2E15534E">
        <w:br/>
        <w:t>Note: From start to finish, provisioning can take about 5 minutes in the current iteration</w:t>
      </w:r>
      <w:r w:rsidR="2E15534E" w:rsidRPr="22C66F11">
        <w:t>.</w:t>
      </w:r>
    </w:p>
    <w:p w14:paraId="346733FF" w14:textId="5F1D4855" w:rsidR="6BF60B26" w:rsidRDefault="6BF60B26" w:rsidP="6BF60B26"/>
    <w:p w14:paraId="6B6FF384" w14:textId="542780A5" w:rsidR="00521CB0" w:rsidRDefault="00521CB0" w:rsidP="6BF60B26"/>
    <w:p w14:paraId="79ABF01D" w14:textId="77777777" w:rsidR="00521CB0" w:rsidRDefault="00521CB0" w:rsidP="6BF60B26"/>
    <w:p w14:paraId="2230705A" w14:textId="77777777" w:rsidR="00521CB0" w:rsidRDefault="00521CB0" w:rsidP="6BF60B26"/>
    <w:p w14:paraId="391DF36A" w14:textId="21C74A29" w:rsidR="00521CB0" w:rsidRDefault="00521CB0" w:rsidP="6BF60B26"/>
    <w:p w14:paraId="3D6AC12D" w14:textId="77777777" w:rsidR="00521CB0" w:rsidRDefault="00521CB0" w:rsidP="6BF60B26"/>
    <w:p w14:paraId="7B8B3A1D" w14:textId="38853FB8" w:rsidR="00521CB0" w:rsidRDefault="00521CB0" w:rsidP="6BF60B26"/>
    <w:p w14:paraId="79972A5E" w14:textId="7893D4F0" w:rsidR="00521CB0" w:rsidRDefault="00521CB0" w:rsidP="6BF60B26"/>
    <w:p w14:paraId="21643FAA" w14:textId="596F43ED" w:rsidR="00521CB0" w:rsidRDefault="00521CB0" w:rsidP="6BF60B26"/>
    <w:p w14:paraId="321F8F89" w14:textId="6C04323A" w:rsidR="00521CB0" w:rsidRDefault="00521CB0" w:rsidP="6BF60B26"/>
    <w:p w14:paraId="261D8F36" w14:textId="77777777" w:rsidR="00521CB0" w:rsidRDefault="00521CB0" w:rsidP="6BF60B26"/>
    <w:p w14:paraId="1F8BFBEC" w14:textId="77777777" w:rsidR="00521CB0" w:rsidRDefault="00521CB0" w:rsidP="6BF60B26"/>
    <w:p w14:paraId="41BE25AF" w14:textId="77777777" w:rsidR="00521CB0" w:rsidRDefault="00521CB0" w:rsidP="1C5D1B5F"/>
    <w:p w14:paraId="6209EDAB" w14:textId="77777777" w:rsidR="00521CB0" w:rsidRDefault="00521CB0" w:rsidP="1C5D1B5F"/>
    <w:p w14:paraId="31EF91B0" w14:textId="77777777" w:rsidR="00521CB0" w:rsidRDefault="00521CB0" w:rsidP="1C5D1B5F"/>
    <w:p w14:paraId="4EB4DB3D" w14:textId="2B78A2D9" w:rsidR="00521CB0" w:rsidRDefault="00B501AB" w:rsidP="1C5D1B5F">
      <w:r>
        <w:rPr>
          <w:noProof/>
        </w:rPr>
        <w:drawing>
          <wp:anchor distT="0" distB="0" distL="114300" distR="114300" simplePos="0" relativeHeight="251653632" behindDoc="1" locked="0" layoutInCell="1" allowOverlap="1" wp14:anchorId="3DFB9FC3" wp14:editId="231F9FB5">
            <wp:simplePos x="0" y="0"/>
            <wp:positionH relativeFrom="column">
              <wp:posOffset>1727200</wp:posOffset>
            </wp:positionH>
            <wp:positionV relativeFrom="paragraph">
              <wp:posOffset>38735</wp:posOffset>
            </wp:positionV>
            <wp:extent cx="4695190" cy="3140710"/>
            <wp:effectExtent l="0" t="0" r="0" b="2540"/>
            <wp:wrapTight wrapText="bothSides">
              <wp:wrapPolygon edited="0">
                <wp:start x="0" y="0"/>
                <wp:lineTo x="0" y="21486"/>
                <wp:lineTo x="21471" y="21486"/>
                <wp:lineTo x="214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5190" cy="3140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4B85E2" w14:textId="7D50D228" w:rsidR="00521CB0" w:rsidRDefault="00521CB0" w:rsidP="1C5D1B5F"/>
    <w:p w14:paraId="6B5BF6F5" w14:textId="365A3074" w:rsidR="00521CB0" w:rsidRDefault="00521CB0" w:rsidP="1C5D1B5F"/>
    <w:p w14:paraId="421DF643" w14:textId="49DDA0F5" w:rsidR="00521CB0" w:rsidRDefault="00521CB0" w:rsidP="1C5D1B5F"/>
    <w:p w14:paraId="0690127E" w14:textId="34E40AA1" w:rsidR="00521CB0" w:rsidRDefault="00521CB0" w:rsidP="1C5D1B5F"/>
    <w:p w14:paraId="60221EF3" w14:textId="46817C41" w:rsidR="00521CB0" w:rsidRDefault="00521CB0" w:rsidP="1C5D1B5F"/>
    <w:p w14:paraId="1F6B08EF" w14:textId="72253053" w:rsidR="1C5D1B5F" w:rsidRDefault="48194CA8" w:rsidP="1C5D1B5F">
      <w:r>
        <w:t>6) Once the Virtue is provisioned, the application selected will automatically start and be sent to the user's screen.  The user can then use the application as is.</w:t>
      </w:r>
      <w:r w:rsidR="004D09E5">
        <w:t xml:space="preserve">  The applications will also contain the color of the virtue.</w:t>
      </w:r>
    </w:p>
    <w:p w14:paraId="4285C1D6" w14:textId="242EFE1E" w:rsidR="6BF60B26" w:rsidRDefault="6BF60B26" w:rsidP="6BF60B26"/>
    <w:p w14:paraId="395CD0E1" w14:textId="77777777" w:rsidR="00521CB0" w:rsidRDefault="00521CB0" w:rsidP="22C66F11"/>
    <w:p w14:paraId="5E829DC4" w14:textId="73704FCC" w:rsidR="00521CB0" w:rsidRDefault="00521CB0" w:rsidP="22C66F11"/>
    <w:p w14:paraId="41B76DDB" w14:textId="0255982F" w:rsidR="22C66F11" w:rsidRDefault="00B501AB" w:rsidP="22C66F11">
      <w:r>
        <w:rPr>
          <w:noProof/>
        </w:rPr>
        <w:lastRenderedPageBreak/>
        <w:drawing>
          <wp:anchor distT="0" distB="0" distL="114300" distR="114300" simplePos="0" relativeHeight="251657728" behindDoc="1" locked="0" layoutInCell="1" allowOverlap="1" wp14:anchorId="3B9E5C57" wp14:editId="3C00A1F0">
            <wp:simplePos x="0" y="0"/>
            <wp:positionH relativeFrom="column">
              <wp:posOffset>2729230</wp:posOffset>
            </wp:positionH>
            <wp:positionV relativeFrom="paragraph">
              <wp:posOffset>11430</wp:posOffset>
            </wp:positionV>
            <wp:extent cx="3712845" cy="4817110"/>
            <wp:effectExtent l="0" t="0" r="1905" b="2540"/>
            <wp:wrapTight wrapText="bothSides">
              <wp:wrapPolygon edited="0">
                <wp:start x="0" y="0"/>
                <wp:lineTo x="0" y="21526"/>
                <wp:lineTo x="21500" y="21526"/>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12845" cy="4817110"/>
                    </a:xfrm>
                    <a:prstGeom prst="rect">
                      <a:avLst/>
                    </a:prstGeom>
                  </pic:spPr>
                </pic:pic>
              </a:graphicData>
            </a:graphic>
            <wp14:sizeRelH relativeFrom="page">
              <wp14:pctWidth>0</wp14:pctWidth>
            </wp14:sizeRelH>
            <wp14:sizeRelV relativeFrom="page">
              <wp14:pctHeight>0</wp14:pctHeight>
            </wp14:sizeRelV>
          </wp:anchor>
        </w:drawing>
      </w:r>
      <w:r w:rsidR="48194CA8">
        <w:t xml:space="preserve">7) To close an application, the user should select the "x" icon to close as normal for their local operating system (top-right corner for Windows).  Some applications use their own decorations instead of the operating system decorations and those have their own method to close specific to the application.  For example, Chrome uses its own decorations which are very similar to Windows, but not identical. </w:t>
      </w:r>
    </w:p>
    <w:p w14:paraId="68E6C125" w14:textId="2B0C2C25" w:rsidR="00855982" w:rsidRDefault="00855982" w:rsidP="00E006F9"/>
    <w:p w14:paraId="62B657DA" w14:textId="77777777" w:rsidR="00B92FE7" w:rsidRDefault="00B92FE7" w:rsidP="00E006F9"/>
    <w:p w14:paraId="085526A2" w14:textId="016AD1C9" w:rsidR="00B92FE7" w:rsidRDefault="00B92FE7" w:rsidP="00E006F9"/>
    <w:p w14:paraId="09F6392F" w14:textId="77777777" w:rsidR="00B92FE7" w:rsidRDefault="00B92FE7" w:rsidP="00E006F9"/>
    <w:p w14:paraId="45FC6696" w14:textId="1AE7B180" w:rsidR="00B92FE7" w:rsidRDefault="00B92FE7" w:rsidP="00E006F9"/>
    <w:p w14:paraId="7EF87044" w14:textId="03DAF780" w:rsidR="00B92FE7" w:rsidRPr="00E006F9" w:rsidRDefault="00B92FE7" w:rsidP="00E006F9"/>
    <w:p w14:paraId="13434E34" w14:textId="46CE3DF1" w:rsidR="004D09E5" w:rsidRDefault="004D09E5" w:rsidP="6BF60B26">
      <w:r>
        <w:t>Other supported operations:</w:t>
      </w:r>
    </w:p>
    <w:p w14:paraId="181BCEE6" w14:textId="151D1BE7" w:rsidR="004D09E5" w:rsidRDefault="004D09E5" w:rsidP="004D09E5">
      <w:pPr>
        <w:pStyle w:val="ListParagraph"/>
        <w:numPr>
          <w:ilvl w:val="0"/>
          <w:numId w:val="33"/>
        </w:numPr>
      </w:pPr>
      <w:r>
        <w:t>Starting, stopping, and terminating virtues:</w:t>
      </w:r>
      <w:r w:rsidR="00144C9C">
        <w:t xml:space="preserve"> To start, start or terminate a virtue, click on the gear icon on the far right of the virtue and select the appropriate option.  Stopping and terminating will close the applications running on that virtue.</w:t>
      </w:r>
    </w:p>
    <w:p w14:paraId="23D358A9" w14:textId="77777777" w:rsidR="00144C9C" w:rsidRDefault="00144C9C" w:rsidP="00144C9C"/>
    <w:p w14:paraId="3F270322" w14:textId="079CB908" w:rsidR="00144C9C" w:rsidRDefault="00144C9C" w:rsidP="00144C9C"/>
    <w:p w14:paraId="4BF34B5E" w14:textId="77777777" w:rsidR="00ED660C" w:rsidRDefault="00ED660C" w:rsidP="00144C9C"/>
    <w:p w14:paraId="4F9F4457" w14:textId="77777777" w:rsidR="00ED660C" w:rsidRDefault="00ED660C" w:rsidP="00144C9C"/>
    <w:p w14:paraId="2C0DACBA" w14:textId="77777777" w:rsidR="00ED660C" w:rsidRDefault="00ED660C" w:rsidP="00144C9C"/>
    <w:p w14:paraId="0F5B740B" w14:textId="77777777" w:rsidR="00ED660C" w:rsidRDefault="00ED660C" w:rsidP="00144C9C"/>
    <w:p w14:paraId="427F7A7A" w14:textId="77777777" w:rsidR="00ED660C" w:rsidRDefault="00ED660C" w:rsidP="00144C9C"/>
    <w:p w14:paraId="2F8A61CE" w14:textId="77777777" w:rsidR="00ED660C" w:rsidRDefault="00ED660C" w:rsidP="00144C9C"/>
    <w:p w14:paraId="6AD6DA40" w14:textId="77777777" w:rsidR="00ED660C" w:rsidRDefault="00ED660C" w:rsidP="00144C9C"/>
    <w:p w14:paraId="4F7FAEDA" w14:textId="77777777" w:rsidR="00ED660C" w:rsidRDefault="00ED660C" w:rsidP="00144C9C"/>
    <w:p w14:paraId="7063C6B8" w14:textId="77777777" w:rsidR="00ED660C" w:rsidRDefault="00ED660C" w:rsidP="00144C9C"/>
    <w:p w14:paraId="3ECB85C4" w14:textId="77777777" w:rsidR="00ED660C" w:rsidRDefault="00ED660C" w:rsidP="00144C9C"/>
    <w:p w14:paraId="20D792E3" w14:textId="77777777" w:rsidR="00ED660C" w:rsidRDefault="00ED660C" w:rsidP="00144C9C"/>
    <w:p w14:paraId="092ACA69" w14:textId="77777777" w:rsidR="00ED660C" w:rsidRDefault="00ED660C" w:rsidP="00144C9C"/>
    <w:p w14:paraId="49A3DD9C" w14:textId="77777777" w:rsidR="00ED660C" w:rsidRDefault="00ED660C" w:rsidP="00144C9C"/>
    <w:p w14:paraId="2E797DBE" w14:textId="77777777" w:rsidR="00ED660C" w:rsidRDefault="00ED660C" w:rsidP="00144C9C"/>
    <w:p w14:paraId="05D9B439" w14:textId="77777777" w:rsidR="00ED660C" w:rsidRDefault="00ED660C" w:rsidP="00144C9C"/>
    <w:p w14:paraId="0BE3AC27" w14:textId="77777777" w:rsidR="00ED660C" w:rsidRDefault="00ED660C" w:rsidP="00144C9C"/>
    <w:p w14:paraId="3850058C" w14:textId="77777777" w:rsidR="00ED660C" w:rsidRDefault="00ED660C" w:rsidP="00144C9C"/>
    <w:p w14:paraId="0D067247" w14:textId="77777777" w:rsidR="00B92FE7" w:rsidRDefault="00ED660C" w:rsidP="00B92FE7">
      <w:r>
        <w:rPr>
          <w:noProof/>
        </w:rPr>
        <w:lastRenderedPageBreak/>
        <w:drawing>
          <wp:anchor distT="0" distB="0" distL="114300" distR="114300" simplePos="0" relativeHeight="251664896" behindDoc="1" locked="0" layoutInCell="1" allowOverlap="1" wp14:anchorId="72CF5DDA" wp14:editId="12247356">
            <wp:simplePos x="0" y="0"/>
            <wp:positionH relativeFrom="column">
              <wp:posOffset>2504440</wp:posOffset>
            </wp:positionH>
            <wp:positionV relativeFrom="paragraph">
              <wp:posOffset>102235</wp:posOffset>
            </wp:positionV>
            <wp:extent cx="4018280" cy="5213350"/>
            <wp:effectExtent l="0" t="0" r="1270" b="6350"/>
            <wp:wrapTight wrapText="bothSides">
              <wp:wrapPolygon edited="0">
                <wp:start x="0" y="0"/>
                <wp:lineTo x="0" y="21547"/>
                <wp:lineTo x="21504" y="21547"/>
                <wp:lineTo x="2150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18280" cy="5213350"/>
                    </a:xfrm>
                    <a:prstGeom prst="rect">
                      <a:avLst/>
                    </a:prstGeom>
                  </pic:spPr>
                </pic:pic>
              </a:graphicData>
            </a:graphic>
            <wp14:sizeRelH relativeFrom="page">
              <wp14:pctWidth>0</wp14:pctWidth>
            </wp14:sizeRelH>
            <wp14:sizeRelV relativeFrom="page">
              <wp14:pctHeight>0</wp14:pctHeight>
            </wp14:sizeRelV>
          </wp:anchor>
        </w:drawing>
      </w:r>
    </w:p>
    <w:p w14:paraId="21EEF381" w14:textId="4B5AD4F9" w:rsidR="004D09E5" w:rsidRDefault="004D09E5" w:rsidP="00B92FE7">
      <w:pPr>
        <w:pStyle w:val="ListParagraph"/>
        <w:numPr>
          <w:ilvl w:val="0"/>
          <w:numId w:val="33"/>
        </w:numPr>
      </w:pPr>
      <w:r>
        <w:t>Resuming old sessions after the</w:t>
      </w:r>
      <w:r w:rsidR="00144C9C">
        <w:t xml:space="preserve"> desktop application has closed:  If the desktop application is closed while applications are running, the user’s progress is not lost.  Those applications should still be running on their respective VMs.  To resume </w:t>
      </w:r>
      <w:r w:rsidR="00402426">
        <w:t>t</w:t>
      </w:r>
      <w:r w:rsidR="00144C9C">
        <w:t>he</w:t>
      </w:r>
      <w:r w:rsidR="00402426">
        <w:t xml:space="preserve"> applications, click on the gear icon on the far right of the virtue and select ‘reconnect’</w:t>
      </w:r>
    </w:p>
    <w:p w14:paraId="54043666" w14:textId="77777777" w:rsidR="00402426" w:rsidRDefault="00402426" w:rsidP="00402426"/>
    <w:p w14:paraId="65D78C88" w14:textId="78FD4FEA" w:rsidR="00402426" w:rsidRDefault="00402426" w:rsidP="00402426"/>
    <w:p w14:paraId="44A068CB" w14:textId="07A629C6" w:rsidR="6BF60B26" w:rsidRDefault="6BF60B26" w:rsidP="6BF60B26">
      <w:pPr>
        <w:ind w:left="360"/>
      </w:pPr>
    </w:p>
    <w:p w14:paraId="380FDCD1" w14:textId="77777777" w:rsidR="00402426" w:rsidRDefault="00402426" w:rsidP="6BF60B26">
      <w:pPr>
        <w:ind w:left="360"/>
      </w:pPr>
    </w:p>
    <w:p w14:paraId="539708B4" w14:textId="77777777" w:rsidR="00402426" w:rsidRDefault="00402426" w:rsidP="6BF60B26">
      <w:pPr>
        <w:ind w:left="360"/>
      </w:pPr>
    </w:p>
    <w:p w14:paraId="6435C5DE" w14:textId="77777777" w:rsidR="00402426" w:rsidRDefault="00402426" w:rsidP="6BF60B26">
      <w:pPr>
        <w:ind w:left="360"/>
      </w:pPr>
    </w:p>
    <w:p w14:paraId="7DF4C5BD" w14:textId="77777777" w:rsidR="00402426" w:rsidRDefault="00402426" w:rsidP="6BF60B26">
      <w:pPr>
        <w:ind w:left="360"/>
      </w:pPr>
    </w:p>
    <w:p w14:paraId="3252D9AC" w14:textId="77777777" w:rsidR="00402426" w:rsidRDefault="00402426" w:rsidP="6BF60B26">
      <w:pPr>
        <w:ind w:left="360"/>
      </w:pPr>
    </w:p>
    <w:p w14:paraId="2F75789F" w14:textId="77777777" w:rsidR="00402426" w:rsidRDefault="00402426" w:rsidP="6BF60B26">
      <w:pPr>
        <w:ind w:left="360"/>
      </w:pPr>
    </w:p>
    <w:p w14:paraId="565ADFB3" w14:textId="77777777" w:rsidR="00ED660C" w:rsidRDefault="00ED660C" w:rsidP="6BF60B26">
      <w:pPr>
        <w:ind w:left="360"/>
      </w:pPr>
    </w:p>
    <w:p w14:paraId="7744C631" w14:textId="77777777" w:rsidR="00ED660C" w:rsidRDefault="00ED660C" w:rsidP="6BF60B26">
      <w:pPr>
        <w:ind w:left="360"/>
      </w:pPr>
    </w:p>
    <w:p w14:paraId="247442C8" w14:textId="77777777" w:rsidR="00ED660C" w:rsidRDefault="00ED660C" w:rsidP="6BF60B26">
      <w:pPr>
        <w:ind w:left="360"/>
      </w:pPr>
    </w:p>
    <w:p w14:paraId="1B32CB99" w14:textId="77777777" w:rsidR="00ED660C" w:rsidRDefault="00ED660C" w:rsidP="6BF60B26">
      <w:pPr>
        <w:ind w:left="360"/>
      </w:pPr>
    </w:p>
    <w:p w14:paraId="06B9775D" w14:textId="77777777" w:rsidR="00ED660C" w:rsidRDefault="00ED660C" w:rsidP="6BF60B26">
      <w:pPr>
        <w:ind w:left="360"/>
      </w:pPr>
    </w:p>
    <w:p w14:paraId="1424E8E7" w14:textId="77777777" w:rsidR="00ED660C" w:rsidRDefault="00ED660C" w:rsidP="6BF60B26">
      <w:pPr>
        <w:ind w:left="360"/>
      </w:pPr>
    </w:p>
    <w:p w14:paraId="6707AFA5" w14:textId="77777777" w:rsidR="00ED660C" w:rsidRDefault="00ED660C" w:rsidP="6BF60B26">
      <w:pPr>
        <w:ind w:left="360"/>
      </w:pPr>
    </w:p>
    <w:p w14:paraId="2CEA42F4" w14:textId="77777777" w:rsidR="00ED660C" w:rsidRDefault="00ED660C" w:rsidP="6BF60B26">
      <w:pPr>
        <w:ind w:left="360"/>
      </w:pPr>
    </w:p>
    <w:p w14:paraId="321767B4" w14:textId="77777777" w:rsidR="00ED660C" w:rsidRDefault="00ED660C" w:rsidP="6BF60B26">
      <w:pPr>
        <w:ind w:left="360"/>
      </w:pPr>
    </w:p>
    <w:p w14:paraId="46F22ECB" w14:textId="77777777" w:rsidR="00ED660C" w:rsidRDefault="00ED660C" w:rsidP="6BF60B26">
      <w:pPr>
        <w:ind w:left="360"/>
      </w:pPr>
    </w:p>
    <w:p w14:paraId="53FA09BF" w14:textId="77777777" w:rsidR="00ED660C" w:rsidRDefault="00ED660C" w:rsidP="6BF60B26">
      <w:pPr>
        <w:ind w:left="360"/>
      </w:pPr>
    </w:p>
    <w:p w14:paraId="3A54C2B9" w14:textId="77777777" w:rsidR="00ED660C" w:rsidRDefault="00ED660C" w:rsidP="6BF60B26">
      <w:pPr>
        <w:ind w:left="360"/>
      </w:pPr>
    </w:p>
    <w:p w14:paraId="60BF00FB" w14:textId="77777777" w:rsidR="00ED660C" w:rsidRDefault="00ED660C" w:rsidP="6BF60B26">
      <w:pPr>
        <w:ind w:left="360"/>
      </w:pPr>
    </w:p>
    <w:p w14:paraId="1A958BDB" w14:textId="77777777" w:rsidR="00ED660C" w:rsidRDefault="00ED660C" w:rsidP="6BF60B26">
      <w:pPr>
        <w:ind w:left="360"/>
      </w:pPr>
    </w:p>
    <w:p w14:paraId="76230EE5" w14:textId="77777777" w:rsidR="00ED660C" w:rsidRDefault="00ED660C" w:rsidP="6BF60B26">
      <w:pPr>
        <w:ind w:left="360"/>
      </w:pPr>
    </w:p>
    <w:p w14:paraId="39FF6C31" w14:textId="77777777" w:rsidR="00ED660C" w:rsidRDefault="00ED660C" w:rsidP="6BF60B26">
      <w:pPr>
        <w:ind w:left="360"/>
      </w:pPr>
    </w:p>
    <w:p w14:paraId="16E6572A" w14:textId="77777777" w:rsidR="00ED660C" w:rsidRDefault="00ED660C" w:rsidP="6BF60B26">
      <w:pPr>
        <w:ind w:left="360"/>
      </w:pPr>
    </w:p>
    <w:p w14:paraId="1DAAA50D" w14:textId="77777777" w:rsidR="00ED660C" w:rsidRDefault="00ED660C" w:rsidP="6BF60B26">
      <w:pPr>
        <w:ind w:left="360"/>
      </w:pPr>
    </w:p>
    <w:p w14:paraId="368A9F71" w14:textId="77777777" w:rsidR="00ED660C" w:rsidRDefault="00ED660C" w:rsidP="6BF60B26">
      <w:pPr>
        <w:ind w:left="360"/>
      </w:pPr>
    </w:p>
    <w:p w14:paraId="7F1382F8" w14:textId="77777777" w:rsidR="00ED660C" w:rsidRDefault="00ED660C" w:rsidP="6BF60B26">
      <w:pPr>
        <w:ind w:left="360"/>
      </w:pPr>
    </w:p>
    <w:p w14:paraId="2A946AE4" w14:textId="77777777" w:rsidR="00ED660C" w:rsidRDefault="00ED660C" w:rsidP="6BF60B26">
      <w:pPr>
        <w:ind w:left="360"/>
      </w:pPr>
    </w:p>
    <w:p w14:paraId="1AD57DFA" w14:textId="77777777" w:rsidR="00ED660C" w:rsidRDefault="00ED660C" w:rsidP="6BF60B26">
      <w:pPr>
        <w:ind w:left="360"/>
      </w:pPr>
    </w:p>
    <w:p w14:paraId="0B4EAECC" w14:textId="77777777" w:rsidR="00ED660C" w:rsidRDefault="00ED660C" w:rsidP="6BF60B26">
      <w:pPr>
        <w:ind w:left="360"/>
      </w:pPr>
    </w:p>
    <w:p w14:paraId="1631248D" w14:textId="77777777" w:rsidR="00402426" w:rsidRDefault="00402426" w:rsidP="00402426">
      <w:pPr>
        <w:pStyle w:val="ListParagraph"/>
        <w:numPr>
          <w:ilvl w:val="0"/>
          <w:numId w:val="33"/>
        </w:numPr>
      </w:pPr>
      <w:r>
        <w:lastRenderedPageBreak/>
        <w:t xml:space="preserve">Alternative views:  The desktop application also supports alternative views to fit the user’s preference.  </w:t>
      </w:r>
    </w:p>
    <w:p w14:paraId="48A13D22" w14:textId="23850203" w:rsidR="00402426" w:rsidRDefault="00402426" w:rsidP="00402426">
      <w:pPr>
        <w:pStyle w:val="ListParagraph"/>
        <w:numPr>
          <w:ilvl w:val="1"/>
          <w:numId w:val="33"/>
        </w:numPr>
      </w:pPr>
      <w:r>
        <w:t>Users can change how virtues/applications are sorted view the ‘sorted by:’ drop down menu.</w:t>
      </w:r>
    </w:p>
    <w:p w14:paraId="40AAED9A" w14:textId="00859D9B" w:rsidR="00402426" w:rsidRDefault="00402426" w:rsidP="00402426">
      <w:pPr>
        <w:pStyle w:val="ListParagraph"/>
        <w:numPr>
          <w:ilvl w:val="1"/>
          <w:numId w:val="33"/>
        </w:numPr>
      </w:pPr>
      <w:r>
        <w:t>Users can change the way applications are grouped view the ‘Applications’ and ‘Virtues’ tabs on the top.</w:t>
      </w:r>
    </w:p>
    <w:p w14:paraId="4ABE45B9" w14:textId="20FBFD28" w:rsidR="00402426" w:rsidRDefault="00402426" w:rsidP="00402426">
      <w:pPr>
        <w:pStyle w:val="ListParagraph"/>
        <w:numPr>
          <w:ilvl w:val="1"/>
          <w:numId w:val="33"/>
        </w:numPr>
      </w:pPr>
      <w:r>
        <w:t>Users can filter applications by typing into the search bar at the top</w:t>
      </w:r>
    </w:p>
    <w:p w14:paraId="05E1E3EA" w14:textId="1156392B" w:rsidR="00402426" w:rsidRDefault="00B501AB" w:rsidP="00402426">
      <w:pPr>
        <w:pStyle w:val="ListParagraph"/>
        <w:numPr>
          <w:ilvl w:val="1"/>
          <w:numId w:val="33"/>
        </w:numPr>
      </w:pPr>
      <w:r>
        <w:rPr>
          <w:noProof/>
        </w:rPr>
        <w:drawing>
          <wp:anchor distT="0" distB="0" distL="114300" distR="114300" simplePos="0" relativeHeight="251656704" behindDoc="1" locked="0" layoutInCell="1" allowOverlap="1" wp14:anchorId="03ACDEE7" wp14:editId="27023442">
            <wp:simplePos x="0" y="0"/>
            <wp:positionH relativeFrom="column">
              <wp:posOffset>1133475</wp:posOffset>
            </wp:positionH>
            <wp:positionV relativeFrom="paragraph">
              <wp:posOffset>2353945</wp:posOffset>
            </wp:positionV>
            <wp:extent cx="3150870" cy="4088130"/>
            <wp:effectExtent l="0" t="0" r="0" b="7620"/>
            <wp:wrapTight wrapText="bothSides">
              <wp:wrapPolygon edited="0">
                <wp:start x="0" y="0"/>
                <wp:lineTo x="0" y="21540"/>
                <wp:lineTo x="21417" y="21540"/>
                <wp:lineTo x="2141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50870" cy="4088130"/>
                    </a:xfrm>
                    <a:prstGeom prst="rect">
                      <a:avLst/>
                    </a:prstGeom>
                  </pic:spPr>
                </pic:pic>
              </a:graphicData>
            </a:graphic>
            <wp14:sizeRelH relativeFrom="page">
              <wp14:pctWidth>0</wp14:pctWidth>
            </wp14:sizeRelH>
            <wp14:sizeRelV relativeFrom="page">
              <wp14:pctHeight>0</wp14:pctHeight>
            </wp14:sizeRelV>
          </wp:anchor>
        </w:drawing>
      </w:r>
      <w:r w:rsidR="00402426">
        <w:t>Users can organize the virtues/applications differently via the icons to the right of the ‘sorted by:’ drop down.</w:t>
      </w:r>
      <w:r w:rsidR="00402426">
        <w:rPr>
          <w:noProof/>
        </w:rPr>
        <w:drawing>
          <wp:anchor distT="0" distB="0" distL="114300" distR="114300" simplePos="0" relativeHeight="251662848" behindDoc="1" locked="0" layoutInCell="1" allowOverlap="1" wp14:anchorId="2EF91B14" wp14:editId="0F2F1BFB">
            <wp:simplePos x="0" y="0"/>
            <wp:positionH relativeFrom="column">
              <wp:posOffset>3084195</wp:posOffset>
            </wp:positionH>
            <wp:positionV relativeFrom="paragraph">
              <wp:posOffset>690880</wp:posOffset>
            </wp:positionV>
            <wp:extent cx="3302635" cy="4284980"/>
            <wp:effectExtent l="0" t="0" r="0" b="1270"/>
            <wp:wrapTight wrapText="bothSides">
              <wp:wrapPolygon edited="0">
                <wp:start x="0" y="0"/>
                <wp:lineTo x="0" y="21510"/>
                <wp:lineTo x="21430" y="21510"/>
                <wp:lineTo x="2143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302635" cy="4284980"/>
                    </a:xfrm>
                    <a:prstGeom prst="rect">
                      <a:avLst/>
                    </a:prstGeom>
                  </pic:spPr>
                </pic:pic>
              </a:graphicData>
            </a:graphic>
            <wp14:sizeRelH relativeFrom="page">
              <wp14:pctWidth>0</wp14:pctWidth>
            </wp14:sizeRelH>
            <wp14:sizeRelV relativeFrom="page">
              <wp14:pctHeight>0</wp14:pctHeight>
            </wp14:sizeRelV>
          </wp:anchor>
        </w:drawing>
      </w:r>
      <w:r w:rsidR="00402426">
        <w:rPr>
          <w:noProof/>
        </w:rPr>
        <w:drawing>
          <wp:anchor distT="0" distB="0" distL="114300" distR="114300" simplePos="0" relativeHeight="251663872" behindDoc="1" locked="0" layoutInCell="1" allowOverlap="1" wp14:anchorId="4B4FDF04" wp14:editId="24B2E7A6">
            <wp:simplePos x="0" y="0"/>
            <wp:positionH relativeFrom="column">
              <wp:posOffset>-519430</wp:posOffset>
            </wp:positionH>
            <wp:positionV relativeFrom="paragraph">
              <wp:posOffset>690880</wp:posOffset>
            </wp:positionV>
            <wp:extent cx="3366135" cy="4366895"/>
            <wp:effectExtent l="0" t="0" r="5715" b="0"/>
            <wp:wrapTight wrapText="bothSides">
              <wp:wrapPolygon edited="0">
                <wp:start x="0" y="0"/>
                <wp:lineTo x="0" y="21484"/>
                <wp:lineTo x="21514" y="21484"/>
                <wp:lineTo x="2151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66135" cy="4366895"/>
                    </a:xfrm>
                    <a:prstGeom prst="rect">
                      <a:avLst/>
                    </a:prstGeom>
                  </pic:spPr>
                </pic:pic>
              </a:graphicData>
            </a:graphic>
            <wp14:sizeRelH relativeFrom="page">
              <wp14:pctWidth>0</wp14:pctWidth>
            </wp14:sizeRelH>
            <wp14:sizeRelV relativeFrom="page">
              <wp14:pctHeight>0</wp14:pctHeight>
            </wp14:sizeRelV>
          </wp:anchor>
        </w:drawing>
      </w:r>
    </w:p>
    <w:sectPr w:rsidR="00402426" w:rsidSect="00855982">
      <w:footerReference w:type="default" r:id="rId26"/>
      <w:headerReference w:type="first" r:id="rId27"/>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86897" w14:textId="77777777" w:rsidR="001F0A4B" w:rsidRDefault="001F0A4B" w:rsidP="00855982">
      <w:r>
        <w:separator/>
      </w:r>
    </w:p>
  </w:endnote>
  <w:endnote w:type="continuationSeparator" w:id="0">
    <w:p w14:paraId="7348DE02" w14:textId="77777777" w:rsidR="001F0A4B" w:rsidRDefault="001F0A4B" w:rsidP="00855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1283A" w14:textId="05237206" w:rsidR="00B501AB" w:rsidRDefault="00B501AB" w:rsidP="00B501AB">
    <w:pPr>
      <w:pStyle w:val="Footer"/>
    </w:pPr>
  </w:p>
  <w:p w14:paraId="3BDA05E7" w14:textId="362151D3" w:rsidR="00AF1CE4" w:rsidRDefault="00AF1CE4" w:rsidP="00B501AB">
    <w:pPr>
      <w:pStyle w:val="Footer"/>
    </w:pPr>
  </w:p>
  <w:p w14:paraId="374CDC80" w14:textId="77777777" w:rsidR="00AF1CE4" w:rsidRDefault="00AF1CE4" w:rsidP="00B501AB">
    <w:pPr>
      <w:pStyle w:val="Footer"/>
    </w:pPr>
  </w:p>
  <w:p w14:paraId="2B243717" w14:textId="77777777" w:rsidR="00B501AB" w:rsidRDefault="00B501AB">
    <w:pPr>
      <w:pStyle w:val="Footer"/>
    </w:pPr>
  </w:p>
  <w:sdt>
    <w:sdtPr>
      <w:id w:val="97759961"/>
      <w:docPartObj>
        <w:docPartGallery w:val="Page Numbers (Bottom of Page)"/>
        <w:docPartUnique/>
      </w:docPartObj>
    </w:sdtPr>
    <w:sdtEndPr>
      <w:rPr>
        <w:noProof/>
      </w:rPr>
    </w:sdtEndPr>
    <w:sdtContent>
      <w:p w14:paraId="2EDBB909" w14:textId="0976BC58" w:rsidR="00855982" w:rsidRDefault="00855982">
        <w:pPr>
          <w:pStyle w:val="Footer"/>
        </w:pPr>
        <w:r>
          <w:fldChar w:fldCharType="begin"/>
        </w:r>
        <w:r>
          <w:instrText xml:space="preserve"> PAGE   \* MERGEFORMAT </w:instrText>
        </w:r>
        <w:r>
          <w:fldChar w:fldCharType="separate"/>
        </w:r>
        <w:r w:rsidR="00B92FE7">
          <w:rPr>
            <w:noProof/>
          </w:rPr>
          <w:t>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9E468F" w14:textId="77777777" w:rsidR="001F0A4B" w:rsidRDefault="001F0A4B" w:rsidP="00855982">
      <w:r>
        <w:separator/>
      </w:r>
    </w:p>
  </w:footnote>
  <w:footnote w:type="continuationSeparator" w:id="0">
    <w:p w14:paraId="0EFE6B63" w14:textId="77777777" w:rsidR="001F0A4B" w:rsidRDefault="001F0A4B" w:rsidP="008559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F2312" w14:textId="36A81C20" w:rsidR="00147181" w:rsidRDefault="00147181">
    <w:pPr>
      <w:pStyle w:val="Header"/>
    </w:pPr>
    <w:r>
      <w:rPr>
        <w:noProof/>
      </w:rPr>
      <w:drawing>
        <wp:anchor distT="0" distB="0" distL="114300" distR="114300" simplePos="0" relativeHeight="251658240" behindDoc="1" locked="1" layoutInCell="1" allowOverlap="1" wp14:anchorId="1585C3CD" wp14:editId="0C4AD9D1">
          <wp:simplePos x="0" y="0"/>
          <wp:positionH relativeFrom="page">
            <wp:posOffset>-62865</wp:posOffset>
          </wp:positionH>
          <wp:positionV relativeFrom="page">
            <wp:posOffset>2540</wp:posOffset>
          </wp:positionV>
          <wp:extent cx="7848600" cy="27698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8600" cy="276987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id w:val="1704979692"/>
        <w:temporary/>
        <w:showingPlcHdr/>
      </w:sdtPr>
      <w:sdtEndPr/>
      <w:sdtContent>
        <w:r>
          <w:t>[Type here]</w:t>
        </w:r>
      </w:sdtContent>
    </w:sdt>
    <w:r>
      <w:ptab w:relativeTo="margin" w:alignment="center" w:leader="none"/>
    </w:r>
    <w:sdt>
      <w:sdtPr>
        <w:id w:val="968859947"/>
        <w:temporary/>
        <w:showingPlcHdr/>
      </w:sdtPr>
      <w:sdtEndPr/>
      <w:sdtContent>
        <w:r>
          <w:t>[Type here]</w:t>
        </w:r>
      </w:sdtContent>
    </w:sdt>
    <w:r>
      <w:ptab w:relativeTo="margin" w:alignment="right" w:leader="none"/>
    </w:r>
    <w:sdt>
      <w:sdtPr>
        <w:id w:val="968859952"/>
        <w:temporary/>
        <w:showingPlcHdr/>
      </w:sdtPr>
      <w:sdtEndPr/>
      <w:sdtContent>
        <w: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1D238B6"/>
    <w:multiLevelType w:val="multilevel"/>
    <w:tmpl w:val="BC36F4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upperLetter"/>
      <w:lvlText w:val="Appendix %8.  "/>
      <w:lvlJc w:val="left"/>
      <w:pPr>
        <w:tabs>
          <w:tab w:val="num" w:pos="0"/>
        </w:tabs>
        <w:ind w:left="0" w:firstLine="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3C332AE1"/>
    <w:multiLevelType w:val="hybridMultilevel"/>
    <w:tmpl w:val="4E163686"/>
    <w:lvl w:ilvl="0" w:tplc="2EC80F8C">
      <w:start w:val="1"/>
      <w:numFmt w:val="bullet"/>
      <w:lvlText w:val=""/>
      <w:lvlJc w:val="left"/>
      <w:pPr>
        <w:ind w:left="720" w:hanging="360"/>
      </w:pPr>
      <w:rPr>
        <w:rFonts w:ascii="Symbol" w:hAnsi="Symbol" w:hint="default"/>
      </w:rPr>
    </w:lvl>
    <w:lvl w:ilvl="1" w:tplc="C8F4B232">
      <w:start w:val="1"/>
      <w:numFmt w:val="bullet"/>
      <w:lvlText w:val="o"/>
      <w:lvlJc w:val="left"/>
      <w:pPr>
        <w:ind w:left="1440" w:hanging="360"/>
      </w:pPr>
      <w:rPr>
        <w:rFonts w:ascii="Courier New" w:hAnsi="Courier New" w:hint="default"/>
      </w:rPr>
    </w:lvl>
    <w:lvl w:ilvl="2" w:tplc="AB90235E">
      <w:start w:val="1"/>
      <w:numFmt w:val="bullet"/>
      <w:lvlText w:val=""/>
      <w:lvlJc w:val="left"/>
      <w:pPr>
        <w:ind w:left="2160" w:hanging="360"/>
      </w:pPr>
      <w:rPr>
        <w:rFonts w:ascii="Wingdings" w:hAnsi="Wingdings" w:hint="default"/>
      </w:rPr>
    </w:lvl>
    <w:lvl w:ilvl="3" w:tplc="2E52892C">
      <w:start w:val="1"/>
      <w:numFmt w:val="bullet"/>
      <w:lvlText w:val=""/>
      <w:lvlJc w:val="left"/>
      <w:pPr>
        <w:ind w:left="2880" w:hanging="360"/>
      </w:pPr>
      <w:rPr>
        <w:rFonts w:ascii="Symbol" w:hAnsi="Symbol" w:hint="default"/>
      </w:rPr>
    </w:lvl>
    <w:lvl w:ilvl="4" w:tplc="F8E405E6">
      <w:start w:val="1"/>
      <w:numFmt w:val="bullet"/>
      <w:lvlText w:val="o"/>
      <w:lvlJc w:val="left"/>
      <w:pPr>
        <w:ind w:left="3600" w:hanging="360"/>
      </w:pPr>
      <w:rPr>
        <w:rFonts w:ascii="Courier New" w:hAnsi="Courier New" w:hint="default"/>
      </w:rPr>
    </w:lvl>
    <w:lvl w:ilvl="5" w:tplc="B7F0E8B4">
      <w:start w:val="1"/>
      <w:numFmt w:val="bullet"/>
      <w:lvlText w:val=""/>
      <w:lvlJc w:val="left"/>
      <w:pPr>
        <w:ind w:left="4320" w:hanging="360"/>
      </w:pPr>
      <w:rPr>
        <w:rFonts w:ascii="Wingdings" w:hAnsi="Wingdings" w:hint="default"/>
      </w:rPr>
    </w:lvl>
    <w:lvl w:ilvl="6" w:tplc="F74EF770">
      <w:start w:val="1"/>
      <w:numFmt w:val="bullet"/>
      <w:lvlText w:val=""/>
      <w:lvlJc w:val="left"/>
      <w:pPr>
        <w:ind w:left="5040" w:hanging="360"/>
      </w:pPr>
      <w:rPr>
        <w:rFonts w:ascii="Symbol" w:hAnsi="Symbol" w:hint="default"/>
      </w:rPr>
    </w:lvl>
    <w:lvl w:ilvl="7" w:tplc="1B340308">
      <w:start w:val="1"/>
      <w:numFmt w:val="bullet"/>
      <w:lvlText w:val="o"/>
      <w:lvlJc w:val="left"/>
      <w:pPr>
        <w:ind w:left="5760" w:hanging="360"/>
      </w:pPr>
      <w:rPr>
        <w:rFonts w:ascii="Courier New" w:hAnsi="Courier New" w:hint="default"/>
      </w:rPr>
    </w:lvl>
    <w:lvl w:ilvl="8" w:tplc="A89E26B8">
      <w:start w:val="1"/>
      <w:numFmt w:val="bullet"/>
      <w:lvlText w:val=""/>
      <w:lvlJc w:val="left"/>
      <w:pPr>
        <w:ind w:left="6480" w:hanging="360"/>
      </w:pPr>
      <w:rPr>
        <w:rFonts w:ascii="Wingdings" w:hAnsi="Wingdings" w:hint="default"/>
      </w:rPr>
    </w:lvl>
  </w:abstractNum>
  <w:abstractNum w:abstractNumId="18"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DAF7E63"/>
    <w:multiLevelType w:val="hybridMultilevel"/>
    <w:tmpl w:val="FAD69444"/>
    <w:lvl w:ilvl="0" w:tplc="5A6419D4">
      <w:start w:val="1"/>
      <w:numFmt w:val="bullet"/>
      <w:lvlText w:val=""/>
      <w:lvlJc w:val="left"/>
      <w:pPr>
        <w:ind w:left="720" w:hanging="360"/>
      </w:pPr>
      <w:rPr>
        <w:rFonts w:ascii="Symbol" w:hAnsi="Symbol" w:hint="default"/>
      </w:rPr>
    </w:lvl>
    <w:lvl w:ilvl="1" w:tplc="2CD2CA28">
      <w:start w:val="1"/>
      <w:numFmt w:val="bullet"/>
      <w:lvlText w:val="o"/>
      <w:lvlJc w:val="left"/>
      <w:pPr>
        <w:ind w:left="1440" w:hanging="360"/>
      </w:pPr>
      <w:rPr>
        <w:rFonts w:ascii="Courier New" w:hAnsi="Courier New" w:hint="default"/>
      </w:rPr>
    </w:lvl>
    <w:lvl w:ilvl="2" w:tplc="FD8808C2">
      <w:start w:val="1"/>
      <w:numFmt w:val="bullet"/>
      <w:lvlText w:val=""/>
      <w:lvlJc w:val="left"/>
      <w:pPr>
        <w:ind w:left="2160" w:hanging="360"/>
      </w:pPr>
      <w:rPr>
        <w:rFonts w:ascii="Wingdings" w:hAnsi="Wingdings" w:hint="default"/>
      </w:rPr>
    </w:lvl>
    <w:lvl w:ilvl="3" w:tplc="7A7EA0E8">
      <w:start w:val="1"/>
      <w:numFmt w:val="bullet"/>
      <w:lvlText w:val=""/>
      <w:lvlJc w:val="left"/>
      <w:pPr>
        <w:ind w:left="2880" w:hanging="360"/>
      </w:pPr>
      <w:rPr>
        <w:rFonts w:ascii="Symbol" w:hAnsi="Symbol" w:hint="default"/>
      </w:rPr>
    </w:lvl>
    <w:lvl w:ilvl="4" w:tplc="52A04BAA">
      <w:start w:val="1"/>
      <w:numFmt w:val="bullet"/>
      <w:lvlText w:val="o"/>
      <w:lvlJc w:val="left"/>
      <w:pPr>
        <w:ind w:left="3600" w:hanging="360"/>
      </w:pPr>
      <w:rPr>
        <w:rFonts w:ascii="Courier New" w:hAnsi="Courier New" w:hint="default"/>
      </w:rPr>
    </w:lvl>
    <w:lvl w:ilvl="5" w:tplc="42865E24">
      <w:start w:val="1"/>
      <w:numFmt w:val="bullet"/>
      <w:lvlText w:val=""/>
      <w:lvlJc w:val="left"/>
      <w:pPr>
        <w:ind w:left="4320" w:hanging="360"/>
      </w:pPr>
      <w:rPr>
        <w:rFonts w:ascii="Wingdings" w:hAnsi="Wingdings" w:hint="default"/>
      </w:rPr>
    </w:lvl>
    <w:lvl w:ilvl="6" w:tplc="030A008E">
      <w:start w:val="1"/>
      <w:numFmt w:val="bullet"/>
      <w:lvlText w:val=""/>
      <w:lvlJc w:val="left"/>
      <w:pPr>
        <w:ind w:left="5040" w:hanging="360"/>
      </w:pPr>
      <w:rPr>
        <w:rFonts w:ascii="Symbol" w:hAnsi="Symbol" w:hint="default"/>
      </w:rPr>
    </w:lvl>
    <w:lvl w:ilvl="7" w:tplc="A8623A74">
      <w:start w:val="1"/>
      <w:numFmt w:val="bullet"/>
      <w:lvlText w:val="o"/>
      <w:lvlJc w:val="left"/>
      <w:pPr>
        <w:ind w:left="5760" w:hanging="360"/>
      </w:pPr>
      <w:rPr>
        <w:rFonts w:ascii="Courier New" w:hAnsi="Courier New" w:hint="default"/>
      </w:rPr>
    </w:lvl>
    <w:lvl w:ilvl="8" w:tplc="C6600664">
      <w:start w:val="1"/>
      <w:numFmt w:val="bullet"/>
      <w:lvlText w:val=""/>
      <w:lvlJc w:val="left"/>
      <w:pPr>
        <w:ind w:left="6480" w:hanging="360"/>
      </w:pPr>
      <w:rPr>
        <w:rFonts w:ascii="Wingdings" w:hAnsi="Wingdings" w:hint="default"/>
      </w:rPr>
    </w:lvl>
  </w:abstractNum>
  <w:abstractNum w:abstractNumId="21" w15:restartNumberingAfterBreak="0">
    <w:nsid w:val="7DDC2585"/>
    <w:multiLevelType w:val="hybridMultilevel"/>
    <w:tmpl w:val="ED50A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14"/>
  </w:num>
  <w:num w:numId="15">
    <w:abstractNumId w:val="10"/>
  </w:num>
  <w:num w:numId="16">
    <w:abstractNumId w:val="19"/>
  </w:num>
  <w:num w:numId="17">
    <w:abstractNumId w:val="11"/>
  </w:num>
  <w:num w:numId="18">
    <w:abstractNumId w:val="12"/>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13"/>
  </w:num>
  <w:num w:numId="30">
    <w:abstractNumId w:val="15"/>
  </w:num>
  <w:num w:numId="31">
    <w:abstractNumId w:val="18"/>
  </w:num>
  <w:num w:numId="32">
    <w:abstractNumId w:val="16"/>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hdrShapeDefaults>
    <o:shapedefaults v:ext="edit" spidmax="10241"/>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7181"/>
    <w:rsid w:val="00144C9C"/>
    <w:rsid w:val="00147181"/>
    <w:rsid w:val="001D4362"/>
    <w:rsid w:val="001F0A4B"/>
    <w:rsid w:val="00252255"/>
    <w:rsid w:val="002C4773"/>
    <w:rsid w:val="00346BCE"/>
    <w:rsid w:val="00402426"/>
    <w:rsid w:val="004D09E5"/>
    <w:rsid w:val="00521CB0"/>
    <w:rsid w:val="00693092"/>
    <w:rsid w:val="007833A7"/>
    <w:rsid w:val="00855982"/>
    <w:rsid w:val="008B2210"/>
    <w:rsid w:val="009B3451"/>
    <w:rsid w:val="009E4D7E"/>
    <w:rsid w:val="00A10484"/>
    <w:rsid w:val="00AF1CE4"/>
    <w:rsid w:val="00B501AB"/>
    <w:rsid w:val="00B92FE7"/>
    <w:rsid w:val="00B9689E"/>
    <w:rsid w:val="00E006F9"/>
    <w:rsid w:val="00ED660C"/>
    <w:rsid w:val="00EE7764"/>
    <w:rsid w:val="00FD262C"/>
    <w:rsid w:val="1C5D1B5F"/>
    <w:rsid w:val="1CDEB095"/>
    <w:rsid w:val="22C66F11"/>
    <w:rsid w:val="2E15534E"/>
    <w:rsid w:val="48194CA8"/>
    <w:rsid w:val="4F603048"/>
    <w:rsid w:val="5070B880"/>
    <w:rsid w:val="6BF60B2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E42AB5B"/>
  <w15:docId w15:val="{8CCF4A17-BF67-4E0F-A009-9AF2B0399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181"/>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nhideWhenUsed/>
    <w:qFormat/>
    <w:rsid w:val="00FD262C"/>
    <w:pPr>
      <w:keepNext/>
      <w:keepLines/>
      <w:spacing w:before="36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nhideWhenUsed/>
    <w:qFormat/>
    <w:rsid w:val="00FD262C"/>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nhideWhenUsed/>
    <w:qFormat/>
    <w:rsid w:val="00FD262C"/>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nhideWhenUsed/>
    <w:qFormat/>
    <w:rsid w:val="00FD262C"/>
    <w:pPr>
      <w:keepNext/>
      <w:keepLines/>
      <w:spacing w:before="20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nhideWhenUsed/>
    <w:qFormat/>
    <w:rsid w:val="00FD262C"/>
    <w:pPr>
      <w:keepNext/>
      <w:keepLines/>
      <w:spacing w:before="20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nhideWhenUsed/>
    <w:qFormat/>
    <w:rsid w:val="00FD262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NoSpacing">
    <w:name w:val="No Spacing"/>
    <w:uiPriority w:val="1"/>
    <w:semiHidden/>
    <w:unhideWhenUsed/>
    <w:qFormat/>
    <w:rsid w:val="008B2210"/>
    <w:pPr>
      <w:spacing w:after="0"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ong\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F8AEA50F8B57A45B0C574035F47E635" ma:contentTypeVersion="2" ma:contentTypeDescription="Create a new document." ma:contentTypeScope="" ma:versionID="ed064c401f4e871cd5c6f70f12a0c08d">
  <xsd:schema xmlns:xsd="http://www.w3.org/2001/XMLSchema" xmlns:xs="http://www.w3.org/2001/XMLSchema" xmlns:p="http://schemas.microsoft.com/office/2006/metadata/properties" xmlns:ns2="6812579b-13ba-49c3-8314-d81ba69a4eb3" targetNamespace="http://schemas.microsoft.com/office/2006/metadata/properties" ma:root="true" ma:fieldsID="cb2b0394baf1b93db9ccd44e79974d1d" ns2:_="">
    <xsd:import namespace="6812579b-13ba-49c3-8314-d81ba69a4eb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12579b-13ba-49c3-8314-d81ba69a4eb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7A3F5E0-CCD3-4A6E-8BD3-0B582D1D1C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12579b-13ba-49c3-8314-d81ba69a4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C9F7B9-139C-4E76-A4CC-3204A42707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91</TotalTime>
  <Pages>7</Pages>
  <Words>472</Words>
  <Characters>2694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SAVIOR User Information</vt:lpstr>
    </vt:vector>
  </TitlesOfParts>
  <Company/>
  <LinksUpToDate>false</LinksUpToDate>
  <CharactersWithSpaces>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SAVIOR User Information</dc:title>
  <dc:subject>Version 2, January 2019</dc:subject>
  <dc:creator>Chris Long</dc:creator>
  <cp:lastModifiedBy>Chris Long</cp:lastModifiedBy>
  <cp:revision>18</cp:revision>
  <dcterms:created xsi:type="dcterms:W3CDTF">2018-04-16T01:38:00Z</dcterms:created>
  <dcterms:modified xsi:type="dcterms:W3CDTF">2019-04-23T20:41:00Z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0x0101006F8AEA50F8B57A45B0C574035F47E635</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Order">
    <vt:r8>1100</vt:r8>
  </property>
  <property fmtid="{D5CDD505-2E9C-101B-9397-08002B2CF9AE}" pid="9" name="ComplianceAssetId">
    <vt:lpwstr/>
  </property>
</Properties>
</file>